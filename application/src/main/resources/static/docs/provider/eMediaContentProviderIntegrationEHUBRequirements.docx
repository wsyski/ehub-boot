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7D8513" w14:textId="01278B51" w:rsidR="00961CB3" w:rsidRPr="00B77028" w:rsidRDefault="00BF2456" w:rsidP="000F43ED">
      <w:pPr>
        <w:spacing w:before="120"/>
        <w:rPr>
          <w:b/>
          <w:color w:val="E1001A"/>
          <w:sz w:val="44"/>
          <w:szCs w:val="44"/>
        </w:rPr>
      </w:pPr>
      <w:r w:rsidRPr="00B77028">
        <w:rPr>
          <w:b/>
          <w:color w:val="E1001A"/>
          <w:sz w:val="44"/>
          <w:szCs w:val="44"/>
        </w:rPr>
        <w:t xml:space="preserve">Content Provider Integration </w:t>
      </w:r>
      <w:proofErr w:type="spellStart"/>
      <w:r w:rsidRPr="00B77028">
        <w:rPr>
          <w:b/>
          <w:color w:val="E1001A"/>
          <w:sz w:val="44"/>
          <w:szCs w:val="44"/>
        </w:rPr>
        <w:t>eHUB</w:t>
      </w:r>
      <w:proofErr w:type="spellEnd"/>
      <w:r w:rsidRPr="00B77028">
        <w:rPr>
          <w:b/>
          <w:color w:val="E1001A"/>
          <w:sz w:val="44"/>
          <w:szCs w:val="44"/>
        </w:rPr>
        <w:t xml:space="preserve"> </w:t>
      </w:r>
      <w:r w:rsidR="00D41E3A">
        <w:rPr>
          <w:b/>
          <w:color w:val="E1001A"/>
          <w:sz w:val="44"/>
          <w:szCs w:val="44"/>
        </w:rPr>
        <w:t>–</w:t>
      </w:r>
      <w:r w:rsidRPr="00B77028">
        <w:rPr>
          <w:b/>
          <w:color w:val="E1001A"/>
          <w:sz w:val="44"/>
          <w:szCs w:val="44"/>
        </w:rPr>
        <w:t xml:space="preserve"> Require</w:t>
      </w:r>
      <w:r w:rsidR="00D41E3A">
        <w:rPr>
          <w:b/>
          <w:color w:val="E1001A"/>
          <w:sz w:val="44"/>
          <w:szCs w:val="44"/>
        </w:rPr>
        <w:t>d Information</w:t>
      </w:r>
    </w:p>
    <w:p w14:paraId="03F50241" w14:textId="2BC5C9BE" w:rsidR="00BF2456" w:rsidRPr="00E803B6" w:rsidRDefault="00D41E3A" w:rsidP="00BF2456">
      <w:pPr>
        <w:rPr>
          <w:lang w:val="en-US"/>
        </w:rPr>
      </w:pPr>
      <w:r>
        <w:rPr>
          <w:lang w:val="en-US"/>
        </w:rPr>
        <w:t>This document lists the information that Axiell R&amp;D needs</w:t>
      </w:r>
      <w:r w:rsidR="001C6A84">
        <w:rPr>
          <w:lang w:val="en-US"/>
        </w:rPr>
        <w:t xml:space="preserve"> from a new e-m</w:t>
      </w:r>
      <w:r>
        <w:rPr>
          <w:lang w:val="en-US"/>
        </w:rPr>
        <w:t xml:space="preserve">edia content provider to integrate it with the </w:t>
      </w:r>
      <w:proofErr w:type="spellStart"/>
      <w:r>
        <w:rPr>
          <w:lang w:val="en-US"/>
        </w:rPr>
        <w:t>eHUB</w:t>
      </w:r>
      <w:proofErr w:type="spellEnd"/>
      <w:r>
        <w:rPr>
          <w:lang w:val="en-US"/>
        </w:rPr>
        <w:t xml:space="preserve"> and then test the implementation.</w:t>
      </w:r>
    </w:p>
    <w:p w14:paraId="69643128" w14:textId="77777777" w:rsidR="00BF2456" w:rsidRDefault="00BF2456" w:rsidP="00B77028">
      <w:pPr>
        <w:pStyle w:val="Rubrik1"/>
        <w:rPr>
          <w:lang w:val="en-US"/>
        </w:rPr>
      </w:pPr>
      <w:bookmarkStart w:id="0" w:name="_Ref423420265"/>
      <w:bookmarkStart w:id="1" w:name="_Toc424030954"/>
      <w:r>
        <w:rPr>
          <w:lang w:val="en-US"/>
        </w:rPr>
        <w:t xml:space="preserve">Requirements </w:t>
      </w:r>
      <w:bookmarkEnd w:id="0"/>
      <w:r>
        <w:rPr>
          <w:lang w:val="en-US"/>
        </w:rPr>
        <w:t>for development</w:t>
      </w:r>
      <w:bookmarkEnd w:id="1"/>
    </w:p>
    <w:p w14:paraId="43BEB88D" w14:textId="77777777" w:rsidR="00BF2456" w:rsidRDefault="00BF2456" w:rsidP="00BF2456">
      <w:pPr>
        <w:rPr>
          <w:lang w:val="en-US"/>
        </w:rPr>
      </w:pPr>
      <w:r>
        <w:rPr>
          <w:lang w:val="en-US"/>
        </w:rPr>
        <w:t xml:space="preserve">Axiell </w:t>
      </w:r>
      <w:r w:rsidRPr="00FE6ACF">
        <w:rPr>
          <w:lang w:val="en-US"/>
        </w:rPr>
        <w:t xml:space="preserve">R&amp;D needs the following to be able to start the </w:t>
      </w:r>
      <w:r>
        <w:rPr>
          <w:lang w:val="en-US"/>
        </w:rPr>
        <w:t>development.</w:t>
      </w:r>
    </w:p>
    <w:p w14:paraId="06BADE14" w14:textId="4A48D5C3" w:rsidR="00BF2456" w:rsidRPr="00E86727" w:rsidRDefault="00BF2456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Contact p</w:t>
      </w:r>
      <w:r w:rsidR="00535E1C">
        <w:rPr>
          <w:b/>
          <w:lang w:val="en-US"/>
        </w:rPr>
        <w:t>erson</w:t>
      </w:r>
    </w:p>
    <w:p w14:paraId="49E66B79" w14:textId="23B197BC" w:rsidR="00BF2456" w:rsidRPr="00E86727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Nam</w:t>
      </w:r>
      <w:r w:rsidR="00D41E3A">
        <w:rPr>
          <w:lang w:val="en-US"/>
        </w:rPr>
        <w:t>e of and contact information to</w:t>
      </w:r>
      <w:r>
        <w:rPr>
          <w:lang w:val="en-US"/>
        </w:rPr>
        <w:t xml:space="preserve"> contact person</w:t>
      </w:r>
      <w:r w:rsidR="00D41E3A">
        <w:rPr>
          <w:lang w:val="en-US"/>
        </w:rPr>
        <w:t xml:space="preserve"> </w:t>
      </w:r>
      <w:r w:rsidR="0048728A">
        <w:rPr>
          <w:lang w:val="en-US"/>
        </w:rPr>
        <w:t>from</w:t>
      </w:r>
      <w:r>
        <w:rPr>
          <w:lang w:val="en-US"/>
        </w:rPr>
        <w:t xml:space="preserve"> </w:t>
      </w:r>
      <w:r w:rsidR="001C6A84">
        <w:rPr>
          <w:lang w:val="en-US"/>
        </w:rPr>
        <w:t>e-media</w:t>
      </w:r>
      <w:r w:rsidR="0048728A">
        <w:rPr>
          <w:lang w:val="en-US"/>
        </w:rPr>
        <w:t xml:space="preserve"> content provider</w:t>
      </w:r>
      <w:r>
        <w:rPr>
          <w:lang w:val="en-US"/>
        </w:rPr>
        <w:t>.</w:t>
      </w:r>
    </w:p>
    <w:p w14:paraId="27B5E25E" w14:textId="4F55FD23" w:rsidR="00BF2456" w:rsidRPr="002B1D87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API documentation etc.</w:t>
      </w:r>
    </w:p>
    <w:p w14:paraId="07B9E8B9" w14:textId="30DD1A6E" w:rsidR="00BF2456" w:rsidRDefault="00535E1C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Any information available to make it possible to integrate the new e-media content provider. </w:t>
      </w:r>
      <w:r w:rsidR="00BF2456">
        <w:rPr>
          <w:lang w:val="en-US"/>
        </w:rPr>
        <w:t xml:space="preserve">This information varies between </w:t>
      </w:r>
      <w:r w:rsidR="001C6A84">
        <w:rPr>
          <w:lang w:val="en-US"/>
        </w:rPr>
        <w:t>e-media</w:t>
      </w:r>
      <w:r w:rsidR="00BF2456">
        <w:rPr>
          <w:lang w:val="en-US"/>
        </w:rPr>
        <w:t xml:space="preserve"> content providers. We would like </w:t>
      </w:r>
    </w:p>
    <w:p w14:paraId="0221BA02" w14:textId="77777777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>API documentation,</w:t>
      </w:r>
    </w:p>
    <w:p w14:paraId="62E98610" w14:textId="77777777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>any other documentation of interest,</w:t>
      </w:r>
    </w:p>
    <w:p w14:paraId="33C8FB84" w14:textId="07F2D358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 xml:space="preserve">the address to an administration interface where to manage settings and rules, if </w:t>
      </w:r>
      <w:r w:rsidR="00D41E3A">
        <w:rPr>
          <w:lang w:val="en-US"/>
        </w:rPr>
        <w:t>applicable</w:t>
      </w:r>
      <w:r w:rsidR="00535E1C">
        <w:rPr>
          <w:lang w:val="en-US"/>
        </w:rPr>
        <w:t xml:space="preserve"> (</w:t>
      </w:r>
      <w:r>
        <w:rPr>
          <w:lang w:val="en-US"/>
        </w:rPr>
        <w:t>including login information</w:t>
      </w:r>
      <w:r w:rsidR="00535E1C">
        <w:rPr>
          <w:lang w:val="en-US"/>
        </w:rPr>
        <w:t>)</w:t>
      </w:r>
      <w:r>
        <w:rPr>
          <w:lang w:val="en-US"/>
        </w:rPr>
        <w:t>,</w:t>
      </w:r>
    </w:p>
    <w:p w14:paraId="4065D06B" w14:textId="4D108EB9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proofErr w:type="gramStart"/>
      <w:r>
        <w:rPr>
          <w:lang w:val="en-US"/>
        </w:rPr>
        <w:t>or</w:t>
      </w:r>
      <w:proofErr w:type="gramEnd"/>
      <w:r>
        <w:rPr>
          <w:lang w:val="en-US"/>
        </w:rPr>
        <w:t xml:space="preserve"> </w:t>
      </w:r>
      <w:r w:rsidR="008F4E02">
        <w:rPr>
          <w:lang w:val="en-US"/>
        </w:rPr>
        <w:t xml:space="preserve">other </w:t>
      </w:r>
      <w:r>
        <w:rPr>
          <w:lang w:val="en-US"/>
        </w:rPr>
        <w:t>similar</w:t>
      </w:r>
      <w:r w:rsidR="008F4E02">
        <w:rPr>
          <w:lang w:val="en-US"/>
        </w:rPr>
        <w:t xml:space="preserve"> information</w:t>
      </w:r>
      <w:r>
        <w:rPr>
          <w:lang w:val="en-US"/>
        </w:rPr>
        <w:t>.</w:t>
      </w:r>
    </w:p>
    <w:p w14:paraId="1CF96E11" w14:textId="1D9B94ED" w:rsidR="00BF2456" w:rsidRPr="00E86727" w:rsidRDefault="00BF2456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Parameter i</w:t>
      </w:r>
      <w:r w:rsidR="00535E1C">
        <w:rPr>
          <w:b/>
          <w:lang w:val="en-US"/>
        </w:rPr>
        <w:t>nformation</w:t>
      </w:r>
    </w:p>
    <w:p w14:paraId="2E1C568D" w14:textId="032BF56D" w:rsidR="00BF2456" w:rsidRPr="00207E89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D</w:t>
      </w:r>
      <w:r w:rsidRPr="00207E89">
        <w:rPr>
          <w:lang w:val="en-US"/>
        </w:rPr>
        <w:t>etail</w:t>
      </w:r>
      <w:r>
        <w:rPr>
          <w:lang w:val="en-US"/>
        </w:rPr>
        <w:t>ed</w:t>
      </w:r>
      <w:r w:rsidRPr="00207E89">
        <w:rPr>
          <w:lang w:val="en-US"/>
        </w:rPr>
        <w:t xml:space="preserve"> information ab</w:t>
      </w:r>
      <w:r>
        <w:rPr>
          <w:lang w:val="en-US"/>
        </w:rPr>
        <w:t>out different parameters</w:t>
      </w:r>
      <w:r w:rsidR="00535E1C">
        <w:rPr>
          <w:lang w:val="en-US"/>
        </w:rPr>
        <w:t xml:space="preserve"> for the e-media content provider</w:t>
      </w:r>
      <w:r>
        <w:rPr>
          <w:lang w:val="en-US"/>
        </w:rPr>
        <w:t>.</w:t>
      </w:r>
      <w:r w:rsidRPr="00AE4B2D">
        <w:rPr>
          <w:lang w:val="en-US"/>
        </w:rPr>
        <w:t xml:space="preserve"> </w:t>
      </w:r>
      <w:r>
        <w:rPr>
          <w:lang w:val="en-US"/>
        </w:rPr>
        <w:t xml:space="preserve">The parameters differ between </w:t>
      </w:r>
      <w:r w:rsidR="00535E1C">
        <w:rPr>
          <w:lang w:val="en-US"/>
        </w:rPr>
        <w:t>e-media content providers; b</w:t>
      </w:r>
      <w:r w:rsidRPr="00207E89">
        <w:rPr>
          <w:lang w:val="en-US"/>
        </w:rPr>
        <w:t>elow is an example</w:t>
      </w:r>
      <w:r>
        <w:rPr>
          <w:lang w:val="en-US"/>
        </w:rPr>
        <w:t xml:space="preserve"> for</w:t>
      </w:r>
      <w:r w:rsidRPr="00207E89">
        <w:rPr>
          <w:lang w:val="en-US"/>
        </w:rPr>
        <w:t xml:space="preserve"> Overdrive.</w:t>
      </w:r>
    </w:p>
    <w:p w14:paraId="10313C96" w14:textId="77777777" w:rsidR="00BF2456" w:rsidRPr="00E86727" w:rsidRDefault="00BF2456" w:rsidP="00BF2456">
      <w:pPr>
        <w:pStyle w:val="Liststycke"/>
        <w:rPr>
          <w:lang w:val="en-US"/>
        </w:rPr>
      </w:pPr>
      <w:r>
        <w:rPr>
          <w:noProof/>
          <w:lang w:val="sv-SE" w:eastAsia="sv-SE" w:bidi="ar-SA"/>
        </w:rPr>
        <w:drawing>
          <wp:inline distT="0" distB="0" distL="0" distR="0" wp14:anchorId="1BAFEDBE" wp14:editId="474052D6">
            <wp:extent cx="3581400" cy="1962150"/>
            <wp:effectExtent l="19050" t="19050" r="19050" b="1905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505"/>
                    <a:stretch/>
                  </pic:blipFill>
                  <pic:spPr bwMode="auto">
                    <a:xfrm>
                      <a:off x="0" y="0"/>
                      <a:ext cx="3582199" cy="1962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E0668" w14:textId="697C6EE3" w:rsidR="00BF2456" w:rsidRPr="00E86727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Formats</w:t>
      </w:r>
    </w:p>
    <w:p w14:paraId="05789B4D" w14:textId="06D139AF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A </w:t>
      </w:r>
      <w:r w:rsidRPr="00DB0DD5">
        <w:rPr>
          <w:lang w:val="en-US"/>
        </w:rPr>
        <w:t>list of the supported</w:t>
      </w:r>
      <w:r>
        <w:rPr>
          <w:lang w:val="en-US"/>
        </w:rPr>
        <w:t xml:space="preserve"> formats for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provider.</w:t>
      </w:r>
    </w:p>
    <w:p w14:paraId="7EEA9270" w14:textId="77777777" w:rsidR="00BF2456" w:rsidRPr="008E4128" w:rsidRDefault="00BF2456" w:rsidP="00BF2456">
      <w:pPr>
        <w:pStyle w:val="Instruction-not-numbered"/>
        <w:rPr>
          <w:lang w:val="en-US"/>
        </w:rPr>
      </w:pPr>
      <w:r w:rsidRPr="008E4128">
        <w:rPr>
          <w:lang w:val="en-US"/>
        </w:rPr>
        <w:t>Below is an example for Overdrive.</w:t>
      </w:r>
    </w:p>
    <w:p w14:paraId="0800DF1B" w14:textId="77777777" w:rsidR="00BF2456" w:rsidRDefault="00BF2456" w:rsidP="00BF2456">
      <w:pPr>
        <w:spacing w:after="160" w:line="259" w:lineRule="auto"/>
        <w:ind w:left="720"/>
        <w:rPr>
          <w:lang w:val="en-US"/>
        </w:rPr>
      </w:pPr>
      <w:r>
        <w:rPr>
          <w:noProof/>
          <w:lang w:val="sv-SE" w:eastAsia="sv-SE" w:bidi="ar-SA"/>
        </w:rPr>
        <w:lastRenderedPageBreak/>
        <w:drawing>
          <wp:inline distT="0" distB="0" distL="0" distR="0" wp14:anchorId="09B6BA28" wp14:editId="53393E9C">
            <wp:extent cx="3352800" cy="1971675"/>
            <wp:effectExtent l="19050" t="19050" r="19050" b="28575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260"/>
                    <a:stretch/>
                  </pic:blipFill>
                  <pic:spPr bwMode="auto">
                    <a:xfrm>
                      <a:off x="0" y="0"/>
                      <a:ext cx="3358539" cy="1975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BD192" w14:textId="77777777" w:rsidR="00BF2456" w:rsidRDefault="00BF2456" w:rsidP="00B77028">
      <w:pPr>
        <w:pStyle w:val="Rubrik1"/>
        <w:rPr>
          <w:lang w:val="en-US"/>
        </w:rPr>
      </w:pPr>
      <w:bookmarkStart w:id="2" w:name="_Toc424030955"/>
      <w:r>
        <w:rPr>
          <w:lang w:val="en-US"/>
        </w:rPr>
        <w:t>Requirements for testing</w:t>
      </w:r>
      <w:bookmarkEnd w:id="2"/>
    </w:p>
    <w:p w14:paraId="3D23A1CF" w14:textId="77777777" w:rsidR="00BF2456" w:rsidRPr="00764DE5" w:rsidRDefault="00BF2456" w:rsidP="00BF2456">
      <w:pPr>
        <w:rPr>
          <w:lang w:val="en-US"/>
        </w:rPr>
      </w:pPr>
      <w:r>
        <w:rPr>
          <w:lang w:val="en-US"/>
        </w:rPr>
        <w:t xml:space="preserve">Axiell </w:t>
      </w:r>
      <w:r w:rsidRPr="00FE6ACF">
        <w:rPr>
          <w:lang w:val="en-US"/>
        </w:rPr>
        <w:t>R&amp;D needs the f</w:t>
      </w:r>
      <w:r>
        <w:rPr>
          <w:lang w:val="en-US"/>
        </w:rPr>
        <w:t>ollowing to be able to test the implementation:</w:t>
      </w:r>
    </w:p>
    <w:p w14:paraId="1B035EE3" w14:textId="77777777" w:rsidR="00BF2456" w:rsidRPr="00764DE5" w:rsidRDefault="00BF2456" w:rsidP="00BF2456">
      <w:pPr>
        <w:pStyle w:val="Instruction-Numbered"/>
        <w:numPr>
          <w:ilvl w:val="0"/>
          <w:numId w:val="33"/>
        </w:numPr>
        <w:rPr>
          <w:b/>
          <w:lang w:val="en-US"/>
        </w:rPr>
      </w:pPr>
      <w:r w:rsidRPr="00764DE5">
        <w:rPr>
          <w:b/>
          <w:lang w:val="en-US"/>
        </w:rPr>
        <w:t xml:space="preserve">Information about </w:t>
      </w:r>
      <w:r>
        <w:rPr>
          <w:b/>
          <w:lang w:val="en-US"/>
        </w:rPr>
        <w:t>test environment</w:t>
      </w:r>
    </w:p>
    <w:p w14:paraId="6B5BF863" w14:textId="2D4A7BEE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How can we access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environment for testing? This can be a test environment or the test can be done directly against a production environment. Is there any special procedure that we need to </w:t>
      </w:r>
      <w:r w:rsidR="00A210B9">
        <w:rPr>
          <w:lang w:val="en-US"/>
        </w:rPr>
        <w:t>know of</w:t>
      </w:r>
      <w:r>
        <w:rPr>
          <w:lang w:val="en-US"/>
        </w:rPr>
        <w:t xml:space="preserve"> dur</w:t>
      </w:r>
      <w:r w:rsidR="00A210B9">
        <w:rPr>
          <w:lang w:val="en-US"/>
        </w:rPr>
        <w:t>ing testing, for example, removal of</w:t>
      </w:r>
      <w:r>
        <w:rPr>
          <w:lang w:val="en-US"/>
        </w:rPr>
        <w:t xml:space="preserve"> loans?</w:t>
      </w:r>
    </w:p>
    <w:p w14:paraId="4254EA92" w14:textId="44F0CBDB" w:rsidR="00BF2456" w:rsidRPr="00764DE5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 xml:space="preserve">Information about </w:t>
      </w:r>
      <w:r w:rsidR="00BF2456" w:rsidRPr="00764DE5">
        <w:rPr>
          <w:b/>
          <w:lang w:val="en-US"/>
        </w:rPr>
        <w:t>consumers</w:t>
      </w:r>
    </w:p>
    <w:p w14:paraId="4EB7BF93" w14:textId="6A362253" w:rsidR="00BF2456" w:rsidRPr="00E86727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Detailed information about different parameters for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provider’s consumers.</w:t>
      </w:r>
      <w:r w:rsidRPr="00753E50">
        <w:rPr>
          <w:lang w:val="en-US"/>
        </w:rPr>
        <w:t xml:space="preserve"> This information is needed to be able to connect Arena test environment to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provider’s c</w:t>
      </w:r>
      <w:r w:rsidRPr="00753E50">
        <w:rPr>
          <w:lang w:val="en-US"/>
        </w:rPr>
        <w:t xml:space="preserve">onsumers. </w:t>
      </w:r>
      <w:r>
        <w:rPr>
          <w:lang w:val="en-US"/>
        </w:rPr>
        <w:t>Below is an example</w:t>
      </w:r>
      <w:r w:rsidRPr="00753E50">
        <w:rPr>
          <w:lang w:val="en-US"/>
        </w:rPr>
        <w:t xml:space="preserve"> for Overdrive.</w:t>
      </w:r>
    </w:p>
    <w:p w14:paraId="7A3D50C0" w14:textId="650D8FE6" w:rsidR="00BF2456" w:rsidRPr="00E86727" w:rsidRDefault="00BF2456" w:rsidP="00BF2456">
      <w:pPr>
        <w:pStyle w:val="Liststycke"/>
        <w:rPr>
          <w:lang w:val="en-US"/>
        </w:rPr>
      </w:pPr>
      <w:bookmarkStart w:id="3" w:name="_GoBack"/>
      <w:r>
        <w:rPr>
          <w:noProof/>
          <w:lang w:val="sv-SE" w:eastAsia="sv-SE" w:bidi="ar-SA"/>
        </w:rPr>
        <w:drawing>
          <wp:inline distT="0" distB="0" distL="0" distR="0" wp14:anchorId="044A5B32" wp14:editId="2273181B">
            <wp:extent cx="3981450" cy="3272424"/>
            <wp:effectExtent l="19050" t="19050" r="19050" b="23495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72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"/>
    </w:p>
    <w:p w14:paraId="1D4FDA9A" w14:textId="77777777" w:rsidR="00BF2456" w:rsidRDefault="00BF2456" w:rsidP="00BF2456">
      <w:pPr>
        <w:pStyle w:val="Liststycke"/>
        <w:rPr>
          <w:lang w:val="en-US"/>
        </w:rPr>
      </w:pPr>
    </w:p>
    <w:p w14:paraId="1B81FB5F" w14:textId="77777777" w:rsidR="00BF2456" w:rsidRPr="00E86727" w:rsidRDefault="00BF2456" w:rsidP="00BF2456">
      <w:pPr>
        <w:pStyle w:val="Instruction-Numbered"/>
        <w:rPr>
          <w:b/>
          <w:lang w:val="en-US"/>
        </w:rPr>
      </w:pPr>
      <w:r w:rsidRPr="00E86727">
        <w:rPr>
          <w:b/>
          <w:lang w:val="en-US"/>
        </w:rPr>
        <w:t>Borrowers</w:t>
      </w:r>
    </w:p>
    <w:p w14:paraId="6495328B" w14:textId="77777777" w:rsidR="00BF2456" w:rsidRPr="00FB6FBB" w:rsidRDefault="00BF2456" w:rsidP="00770545">
      <w:pPr>
        <w:pStyle w:val="Instruction-BulletedIndented"/>
        <w:ind w:left="1134"/>
        <w:rPr>
          <w:lang w:val="en-US"/>
        </w:rPr>
      </w:pPr>
      <w:r w:rsidRPr="00FB6FBB">
        <w:rPr>
          <w:lang w:val="en-US"/>
        </w:rPr>
        <w:t>Borrower</w:t>
      </w:r>
      <w:r>
        <w:rPr>
          <w:lang w:val="en-US"/>
        </w:rPr>
        <w:t>s</w:t>
      </w:r>
      <w:r w:rsidRPr="00FB6FBB">
        <w:rPr>
          <w:lang w:val="en-US"/>
        </w:rPr>
        <w:t xml:space="preserve"> t</w:t>
      </w:r>
      <w:r>
        <w:rPr>
          <w:lang w:val="en-US"/>
        </w:rPr>
        <w:t xml:space="preserve">hat should be able to borrow </w:t>
      </w:r>
      <w:r w:rsidRPr="00FB6FBB">
        <w:rPr>
          <w:lang w:val="en-US"/>
        </w:rPr>
        <w:t>e-media</w:t>
      </w:r>
    </w:p>
    <w:p w14:paraId="4AC0DFD4" w14:textId="77777777" w:rsidR="00BF2456" w:rsidRPr="00DA3A38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lastRenderedPageBreak/>
        <w:t xml:space="preserve">A list of borrowers for the current Arena test environment that can borrow e-media. These borrowers should also be available in the backend system that is connected to the current Arena test environment. These borrowers should automatically be able to loan an e-media item. This means that it should not be any requirement to manually register borrowers at the content provider site when testing </w:t>
      </w:r>
      <w:proofErr w:type="spellStart"/>
      <w:r>
        <w:rPr>
          <w:lang w:val="en-US"/>
        </w:rPr>
        <w:t>eHUB</w:t>
      </w:r>
      <w:proofErr w:type="spellEnd"/>
      <w:r>
        <w:rPr>
          <w:lang w:val="en-US"/>
        </w:rPr>
        <w:t xml:space="preserve"> through Arena.</w:t>
      </w:r>
    </w:p>
    <w:p w14:paraId="64579FFB" w14:textId="77777777" w:rsidR="00BF2456" w:rsidRDefault="00BF2456" w:rsidP="00770545">
      <w:pPr>
        <w:pStyle w:val="Instruction-BulletedIndented"/>
        <w:numPr>
          <w:ilvl w:val="0"/>
          <w:numId w:val="19"/>
        </w:numPr>
        <w:tabs>
          <w:tab w:val="num" w:pos="360"/>
        </w:tabs>
        <w:ind w:left="1134"/>
        <w:rPr>
          <w:lang w:val="en-US"/>
        </w:rPr>
      </w:pPr>
      <w:r w:rsidRPr="00FB6FBB">
        <w:rPr>
          <w:lang w:val="en-US"/>
        </w:rPr>
        <w:t>Borrower</w:t>
      </w:r>
      <w:r>
        <w:rPr>
          <w:lang w:val="en-US"/>
        </w:rPr>
        <w:t>s</w:t>
      </w:r>
      <w:r w:rsidRPr="00FB6FBB">
        <w:rPr>
          <w:lang w:val="en-US"/>
        </w:rPr>
        <w:t xml:space="preserve"> that should</w:t>
      </w:r>
      <w:r>
        <w:rPr>
          <w:lang w:val="en-US"/>
        </w:rPr>
        <w:t xml:space="preserve"> </w:t>
      </w:r>
      <w:r w:rsidRPr="005A2C89">
        <w:rPr>
          <w:u w:val="single"/>
          <w:lang w:val="en-US"/>
        </w:rPr>
        <w:t>not</w:t>
      </w:r>
      <w:r>
        <w:rPr>
          <w:lang w:val="en-US"/>
        </w:rPr>
        <w:t xml:space="preserve"> be able to borrow </w:t>
      </w:r>
      <w:r w:rsidRPr="00FB6FBB">
        <w:rPr>
          <w:lang w:val="en-US"/>
        </w:rPr>
        <w:t>e-media</w:t>
      </w:r>
    </w:p>
    <w:p w14:paraId="10A14377" w14:textId="77777777" w:rsidR="00BF2456" w:rsidRPr="00E86727" w:rsidRDefault="00BF2456" w:rsidP="00BF2456">
      <w:pPr>
        <w:pStyle w:val="Instruction-not-numbered"/>
        <w:rPr>
          <w:lang w:val="en-US"/>
        </w:rPr>
      </w:pPr>
      <w:r w:rsidRPr="008F18C9">
        <w:rPr>
          <w:lang w:val="en-US"/>
        </w:rPr>
        <w:t>We also need a list of borrowers that should not be able to download</w:t>
      </w:r>
      <w:r>
        <w:rPr>
          <w:lang w:val="en-US"/>
        </w:rPr>
        <w:t xml:space="preserve"> e-media.</w:t>
      </w:r>
    </w:p>
    <w:p w14:paraId="15A5F98F" w14:textId="77777777" w:rsidR="00BF2456" w:rsidRPr="00E86727" w:rsidRDefault="00BF2456" w:rsidP="00BF2456">
      <w:pPr>
        <w:pStyle w:val="Instruction-Numbered"/>
        <w:rPr>
          <w:b/>
          <w:lang w:val="en-US"/>
        </w:rPr>
      </w:pPr>
      <w:r w:rsidRPr="00E86727">
        <w:rPr>
          <w:b/>
          <w:lang w:val="en-US"/>
        </w:rPr>
        <w:t>Index for the supported formats</w:t>
      </w:r>
    </w:p>
    <w:p w14:paraId="1B63A7D0" w14:textId="019E4362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De</w:t>
      </w:r>
      <w:r w:rsidR="00770545">
        <w:rPr>
          <w:lang w:val="en-US"/>
        </w:rPr>
        <w:t xml:space="preserve">pends on the formats that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supports; an index file for the e-media that is available at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and in the backend.</w:t>
      </w:r>
    </w:p>
    <w:p w14:paraId="59298744" w14:textId="524316AF" w:rsidR="00BF2456" w:rsidRPr="00E86727" w:rsidRDefault="00396EB6" w:rsidP="00BF2456">
      <w:pPr>
        <w:pStyle w:val="Instruction-not-numbered"/>
        <w:rPr>
          <w:lang w:val="en-US"/>
        </w:rPr>
      </w:pPr>
      <w:r>
        <w:rPr>
          <w:lang w:val="en-US"/>
        </w:rPr>
        <w:t>If the e-media content provider</w:t>
      </w:r>
      <w:r w:rsidR="00BF2456">
        <w:rPr>
          <w:lang w:val="en-US"/>
        </w:rPr>
        <w:t xml:space="preserve"> supports both e-book and e-audio, we need available index </w:t>
      </w:r>
      <w:r>
        <w:rPr>
          <w:lang w:val="en-US"/>
        </w:rPr>
        <w:t>existing</w:t>
      </w:r>
      <w:r w:rsidR="00BF2456">
        <w:rPr>
          <w:lang w:val="en-US"/>
        </w:rPr>
        <w:t xml:space="preserve"> at the </w:t>
      </w:r>
      <w:r w:rsidR="001C6A84">
        <w:rPr>
          <w:lang w:val="en-US"/>
        </w:rPr>
        <w:t>e-media</w:t>
      </w:r>
      <w:r w:rsidR="00BF2456">
        <w:rPr>
          <w:lang w:val="en-US"/>
        </w:rPr>
        <w:t xml:space="preserve"> content provider and in the backend</w:t>
      </w:r>
      <w:r w:rsidR="00BF2456" w:rsidRPr="001227C4">
        <w:rPr>
          <w:lang w:val="en-US"/>
        </w:rPr>
        <w:t xml:space="preserve"> </w:t>
      </w:r>
      <w:r w:rsidR="00BF2456">
        <w:rPr>
          <w:lang w:val="en-US"/>
        </w:rPr>
        <w:t xml:space="preserve">(that is connected to the current Arena test environment), both for e-book and for e-audio. For example, if the content provider is Overdrive, with supported formats e-audio and e-book then </w:t>
      </w:r>
      <w:r w:rsidR="00770545">
        <w:rPr>
          <w:lang w:val="en-US"/>
        </w:rPr>
        <w:t xml:space="preserve">the </w:t>
      </w:r>
      <w:r w:rsidR="00BF2456">
        <w:rPr>
          <w:lang w:val="en-US"/>
        </w:rPr>
        <w:t>e-audio and e-books that are available at Overdrive should also be available in the backend that is going to be use for testing. If Arena test environment is connected to OG</w:t>
      </w:r>
      <w:r w:rsidR="00D64BB9">
        <w:rPr>
          <w:lang w:val="en-US"/>
        </w:rPr>
        <w:t xml:space="preserve"> backend </w:t>
      </w:r>
      <w:proofErr w:type="spellStart"/>
      <w:r w:rsidR="00D64BB9" w:rsidRPr="00D64BB9">
        <w:rPr>
          <w:i/>
          <w:lang w:val="en-US"/>
        </w:rPr>
        <w:t>Saker</w:t>
      </w:r>
      <w:proofErr w:type="spellEnd"/>
      <w:r w:rsidR="00BF2456">
        <w:rPr>
          <w:lang w:val="en-US"/>
        </w:rPr>
        <w:t xml:space="preserve">, then e-audio and e-books need to be available in Overdrive and </w:t>
      </w:r>
      <w:proofErr w:type="spellStart"/>
      <w:r w:rsidR="00BF2456">
        <w:rPr>
          <w:lang w:val="en-US"/>
        </w:rPr>
        <w:t>Saker</w:t>
      </w:r>
      <w:proofErr w:type="spellEnd"/>
      <w:r w:rsidR="00BF2456">
        <w:rPr>
          <w:lang w:val="en-US"/>
        </w:rPr>
        <w:t>. For testing of the entire flow, Axiell Arena needs the list of the record ID</w:t>
      </w:r>
      <w:proofErr w:type="gramStart"/>
      <w:r w:rsidR="00BF2456">
        <w:rPr>
          <w:lang w:val="en-US"/>
        </w:rPr>
        <w:t>:s</w:t>
      </w:r>
      <w:proofErr w:type="gramEnd"/>
      <w:r w:rsidR="00BF2456">
        <w:rPr>
          <w:lang w:val="en-US"/>
        </w:rPr>
        <w:t xml:space="preserve"> for e-audio and e-books that are available in Overdrive and in </w:t>
      </w:r>
      <w:proofErr w:type="spellStart"/>
      <w:r w:rsidR="00BF2456">
        <w:rPr>
          <w:lang w:val="en-US"/>
        </w:rPr>
        <w:t>Saker</w:t>
      </w:r>
      <w:proofErr w:type="spellEnd"/>
      <w:r w:rsidR="00BF2456">
        <w:rPr>
          <w:lang w:val="en-US"/>
        </w:rPr>
        <w:t>. In the following table you can see information that is good to have when testing.</w:t>
      </w:r>
    </w:p>
    <w:tbl>
      <w:tblPr>
        <w:tblW w:w="4553" w:type="pct"/>
        <w:tblInd w:w="703" w:type="dxa"/>
        <w:tblLayout w:type="fixed"/>
        <w:tblLook w:val="04A0" w:firstRow="1" w:lastRow="0" w:firstColumn="1" w:lastColumn="0" w:noHBand="0" w:noVBand="1"/>
      </w:tblPr>
      <w:tblGrid>
        <w:gridCol w:w="1020"/>
        <w:gridCol w:w="877"/>
        <w:gridCol w:w="1323"/>
        <w:gridCol w:w="1311"/>
        <w:gridCol w:w="1525"/>
        <w:gridCol w:w="1030"/>
        <w:gridCol w:w="1416"/>
      </w:tblGrid>
      <w:tr w:rsidR="00BF2456" w:rsidRPr="00F84B2D" w14:paraId="3BAFCE32" w14:textId="77777777" w:rsidTr="00944873">
        <w:trPr>
          <w:trHeight w:val="425"/>
        </w:trPr>
        <w:tc>
          <w:tcPr>
            <w:tcW w:w="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vAlign w:val="bottom"/>
          </w:tcPr>
          <w:p w14:paraId="29371817" w14:textId="77777777" w:rsidR="00BF2456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Content Provider Name</w:t>
            </w:r>
          </w:p>
        </w:tc>
        <w:tc>
          <w:tcPr>
            <w:tcW w:w="5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1A402C5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Format</w:t>
            </w:r>
          </w:p>
        </w:tc>
        <w:tc>
          <w:tcPr>
            <w:tcW w:w="7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C0B264B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proofErr w:type="spellStart"/>
            <w:r w:rsidRPr="00F84B2D">
              <w:rPr>
                <w:b/>
                <w:bCs/>
                <w:sz w:val="14"/>
                <w:szCs w:val="22"/>
                <w:lang w:val="en-US"/>
              </w:rPr>
              <w:t>ContentProviderRecordId</w:t>
            </w:r>
            <w:proofErr w:type="spellEnd"/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2C8E635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Record Id</w:t>
            </w:r>
          </w:p>
        </w:tc>
        <w:tc>
          <w:tcPr>
            <w:tcW w:w="89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0346CB9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ISBN</w:t>
            </w:r>
          </w:p>
        </w:tc>
        <w:tc>
          <w:tcPr>
            <w:tcW w:w="6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63BDD83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Author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1AD9812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Title</w:t>
            </w:r>
          </w:p>
        </w:tc>
      </w:tr>
      <w:tr w:rsidR="00BF2456" w:rsidRPr="00F84B2D" w14:paraId="4189B4F2" w14:textId="77777777" w:rsidTr="00944873">
        <w:trPr>
          <w:trHeight w:val="405"/>
        </w:trPr>
        <w:tc>
          <w:tcPr>
            <w:tcW w:w="5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61DF7" w14:textId="77777777" w:rsidR="00BF2456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Overdrive</w:t>
            </w:r>
          </w:p>
        </w:tc>
        <w:tc>
          <w:tcPr>
            <w:tcW w:w="5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889B6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e</w:t>
            </w:r>
            <w:r w:rsidRPr="00230BC4">
              <w:rPr>
                <w:color w:val="333333"/>
                <w:sz w:val="14"/>
                <w:szCs w:val="22"/>
                <w:lang w:val="en-US"/>
              </w:rPr>
              <w:t>-</w:t>
            </w:r>
            <w:r w:rsidRPr="00F84B2D">
              <w:rPr>
                <w:color w:val="333333"/>
                <w:sz w:val="14"/>
                <w:szCs w:val="22"/>
                <w:lang w:val="en-US"/>
              </w:rPr>
              <w:t>Book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E40E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230BC4">
              <w:rPr>
                <w:rFonts w:ascii="Arial" w:hAnsi="Arial" w:cs="Arial"/>
                <w:color w:val="333333"/>
                <w:sz w:val="14"/>
                <w:szCs w:val="21"/>
                <w:lang w:val="en"/>
              </w:rPr>
              <w:t>9780312870676</w:t>
            </w:r>
          </w:p>
        </w:tc>
        <w:tc>
          <w:tcPr>
            <w:tcW w:w="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DE3A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1407402196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3B8C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9781407402192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59F4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Arnott, Jake.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7AB54B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Long firm</w:t>
            </w:r>
          </w:p>
        </w:tc>
      </w:tr>
      <w:tr w:rsidR="00BF2456" w:rsidRPr="00F84B2D" w14:paraId="1B833B15" w14:textId="77777777" w:rsidTr="00944873">
        <w:trPr>
          <w:trHeight w:val="425"/>
        </w:trPr>
        <w:tc>
          <w:tcPr>
            <w:tcW w:w="599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AEF7251" w14:textId="77777777" w:rsidR="00BF2456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Overdrive</w:t>
            </w:r>
          </w:p>
        </w:tc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756D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e</w:t>
            </w:r>
            <w:r w:rsidRPr="00230BC4">
              <w:rPr>
                <w:color w:val="333333"/>
                <w:sz w:val="14"/>
                <w:szCs w:val="22"/>
                <w:lang w:val="en-US"/>
              </w:rPr>
              <w:t>-</w:t>
            </w:r>
            <w:r w:rsidRPr="00F84B2D">
              <w:rPr>
                <w:color w:val="333333"/>
                <w:sz w:val="14"/>
                <w:szCs w:val="22"/>
                <w:lang w:val="en-US"/>
              </w:rPr>
              <w:t>Audio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B4EE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230BC4">
              <w:rPr>
                <w:rFonts w:ascii="Arial" w:hAnsi="Arial" w:cs="Arial"/>
                <w:color w:val="333333"/>
                <w:sz w:val="14"/>
                <w:szCs w:val="21"/>
                <w:lang w:val="en"/>
              </w:rPr>
              <w:t>9781449890698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029A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140740220X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9641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9781407402208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F9F4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proofErr w:type="spellStart"/>
            <w:r w:rsidRPr="00F84B2D">
              <w:rPr>
                <w:sz w:val="14"/>
                <w:szCs w:val="22"/>
                <w:lang w:val="en-US"/>
              </w:rPr>
              <w:t>Bonavero</w:t>
            </w:r>
            <w:proofErr w:type="spellEnd"/>
            <w:r w:rsidRPr="00F84B2D">
              <w:rPr>
                <w:sz w:val="14"/>
                <w:szCs w:val="22"/>
                <w:lang w:val="en-US"/>
              </w:rPr>
              <w:t>, Yves.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5E446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Something in the sea</w:t>
            </w:r>
          </w:p>
        </w:tc>
      </w:tr>
    </w:tbl>
    <w:p w14:paraId="357D8519" w14:textId="77777777" w:rsidR="00AE5DE7" w:rsidRPr="006D149D" w:rsidRDefault="00AE5DE7" w:rsidP="000F43ED">
      <w:pPr>
        <w:pStyle w:val="Rubrik1"/>
        <w:numPr>
          <w:ilvl w:val="0"/>
          <w:numId w:val="0"/>
        </w:numPr>
      </w:pPr>
    </w:p>
    <w:sectPr w:rsidR="00AE5DE7" w:rsidRPr="006D149D" w:rsidSect="000F43ED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9" w:h="16834" w:code="9"/>
      <w:pgMar w:top="1418" w:right="1134" w:bottom="1418" w:left="1134" w:header="567" w:footer="167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F2355A" w14:textId="77777777" w:rsidR="001C6381" w:rsidRDefault="001C6381">
      <w:r>
        <w:separator/>
      </w:r>
    </w:p>
  </w:endnote>
  <w:endnote w:type="continuationSeparator" w:id="0">
    <w:p w14:paraId="1456FE6B" w14:textId="77777777" w:rsidR="001C6381" w:rsidRDefault="001C6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altName w:val="Vrinda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 Light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HNDML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-146215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7D8520" w14:textId="0D9CEE7E" w:rsidR="000F43ED" w:rsidRPr="000F43ED" w:rsidRDefault="000F43ED" w:rsidP="00BF34ED">
        <w:pPr>
          <w:pStyle w:val="Sidfot"/>
          <w:tabs>
            <w:tab w:val="clear" w:pos="7589"/>
            <w:tab w:val="right" w:pos="9214"/>
          </w:tabs>
          <w:rPr>
            <w:color w:val="000000" w:themeColor="text1"/>
          </w:rPr>
        </w:pPr>
        <w:r w:rsidRPr="000F43ED">
          <w:rPr>
            <w:color w:val="000000" w:themeColor="text1"/>
          </w:rPr>
          <w:t>©</w:t>
        </w:r>
        <w:r w:rsidR="003E7617">
          <w:rPr>
            <w:color w:val="000000" w:themeColor="text1"/>
          </w:rPr>
          <w:t>Axiell Group AB 201</w:t>
        </w:r>
        <w:r w:rsidR="00344F39">
          <w:rPr>
            <w:color w:val="000000" w:themeColor="text1"/>
          </w:rPr>
          <w:t>5</w:t>
        </w:r>
        <w:r w:rsidRPr="000F43ED">
          <w:rPr>
            <w:color w:val="000000" w:themeColor="text1"/>
          </w:rPr>
          <w:tab/>
        </w:r>
        <w:r w:rsidRPr="000F43ED">
          <w:rPr>
            <w:color w:val="000000" w:themeColor="text1"/>
          </w:rPr>
          <w:tab/>
        </w:r>
        <w:r w:rsidR="00BF34ED">
          <w:rPr>
            <w:color w:val="000000" w:themeColor="text1"/>
          </w:rPr>
          <w:t xml:space="preserve">Doc. number: </w:t>
        </w:r>
        <w:r w:rsidR="00344F39">
          <w:rPr>
            <w:color w:val="auto"/>
          </w:rPr>
          <w:t>105</w:t>
        </w:r>
        <w:r w:rsidR="003D31D9">
          <w:rPr>
            <w:color w:val="auto"/>
          </w:rPr>
          <w:t>5-A</w:t>
        </w:r>
      </w:p>
    </w:sdtContent>
  </w:sdt>
  <w:p w14:paraId="357D8521" w14:textId="77777777" w:rsidR="000F43ED" w:rsidRPr="000F43ED" w:rsidRDefault="000F43ED">
    <w:pPr>
      <w:pStyle w:val="Sidfot"/>
      <w:rPr>
        <w:color w:val="000000" w:themeColor="text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2809683"/>
      <w:docPartObj>
        <w:docPartGallery w:val="Page Numbers (Bottom of Page)"/>
        <w:docPartUnique/>
      </w:docPartObj>
    </w:sdtPr>
    <w:sdtEndPr/>
    <w:sdtContent>
      <w:p w14:paraId="357D8523" w14:textId="77777777" w:rsidR="000F43ED" w:rsidRDefault="000F43ED" w:rsidP="000F43ED">
        <w:pPr>
          <w:pStyle w:val="Sidfot"/>
        </w:pPr>
        <w:r w:rsidRPr="00961CB3">
          <w:rPr>
            <w:color w:val="000000" w:themeColor="text1"/>
          </w:rPr>
          <w:t>©</w:t>
        </w:r>
        <w:r>
          <w:rPr>
            <w:color w:val="000000" w:themeColor="text1"/>
          </w:rPr>
          <w:t xml:space="preserve"> </w:t>
        </w:r>
        <w:r w:rsidRPr="00961CB3">
          <w:rPr>
            <w:color w:val="000000" w:themeColor="text1"/>
          </w:rPr>
          <w:t>Axiell Group AB</w:t>
        </w:r>
        <w:r>
          <w:rPr>
            <w:color w:val="000000" w:themeColor="text1"/>
          </w:rPr>
          <w:t xml:space="preserve"> 2012</w:t>
        </w: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0F43ED">
          <w:rPr>
            <w:noProof/>
            <w:lang w:val="sv-SE"/>
          </w:rPr>
          <w:t>1</w:t>
        </w:r>
        <w:r>
          <w:fldChar w:fldCharType="end"/>
        </w:r>
      </w:p>
    </w:sdtContent>
  </w:sdt>
  <w:p w14:paraId="357D8524" w14:textId="77777777" w:rsidR="000F43ED" w:rsidRDefault="000F43ED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E4FB19" w14:textId="77777777" w:rsidR="001C6381" w:rsidRDefault="001C6381">
      <w:r>
        <w:separator/>
      </w:r>
    </w:p>
  </w:footnote>
  <w:footnote w:type="continuationSeparator" w:id="0">
    <w:p w14:paraId="548FAC11" w14:textId="77777777" w:rsidR="001C6381" w:rsidRDefault="001C63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1E" w14:textId="77777777" w:rsidR="000F43ED" w:rsidRPr="001A184A" w:rsidRDefault="000F43ED" w:rsidP="001A184A">
    <w:pPr>
      <w:pStyle w:val="HeaderLeft"/>
    </w:pPr>
    <w:r w:rsidRPr="001A052A">
      <w:rPr>
        <w:noProof/>
        <w:lang w:val="sv-SE" w:eastAsia="sv-SE" w:bidi="ar-SA"/>
      </w:rPr>
      <w:drawing>
        <wp:inline distT="0" distB="0" distL="0" distR="0" wp14:anchorId="357D8525" wp14:editId="357D8526">
          <wp:extent cx="273050" cy="314918"/>
          <wp:effectExtent l="19050" t="0" r="0" b="0"/>
          <wp:docPr id="7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fldSimple w:instr=" STYLEREF  &quot;Rubrik 1&quot;  \* MERGEFORMAT ">
      <w:r w:rsidR="0094062F">
        <w:rPr>
          <w:noProof/>
        </w:rPr>
        <w:t>Requirements for development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1F" w14:textId="77777777" w:rsidR="000F43ED" w:rsidRPr="00392344" w:rsidRDefault="000F43ED" w:rsidP="00F0753D">
    <w:pPr>
      <w:pStyle w:val="HeaderRight"/>
    </w:pPr>
    <w:r w:rsidRPr="001A052A">
      <w:rPr>
        <w:noProof/>
        <w:lang w:val="sv-SE" w:eastAsia="sv-SE" w:bidi="ar-SA"/>
      </w:rPr>
      <w:drawing>
        <wp:inline distT="0" distB="0" distL="0" distR="0" wp14:anchorId="357D8527" wp14:editId="357D8528">
          <wp:extent cx="273050" cy="314918"/>
          <wp:effectExtent l="19050" t="0" r="0" b="0"/>
          <wp:docPr id="4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22" w14:textId="77777777" w:rsidR="000F43ED" w:rsidRPr="00961CB3" w:rsidRDefault="000F43ED" w:rsidP="00961CB3">
    <w:pPr>
      <w:pStyle w:val="Sidhuvud"/>
    </w:pPr>
    <w:r w:rsidRPr="001A052A">
      <w:rPr>
        <w:noProof/>
        <w:lang w:val="sv-SE" w:eastAsia="sv-SE" w:bidi="ar-SA"/>
      </w:rPr>
      <w:drawing>
        <wp:inline distT="0" distB="0" distL="0" distR="0" wp14:anchorId="357D8529" wp14:editId="357D852A">
          <wp:extent cx="273050" cy="314918"/>
          <wp:effectExtent l="19050" t="0" r="0" b="0"/>
          <wp:docPr id="3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0.25pt;height:10.5pt" o:bullet="t">
        <v:imagedata r:id="rId1" o:title="Tip"/>
      </v:shape>
    </w:pict>
  </w:numPicBullet>
  <w:numPicBullet w:numPicBulletId="1">
    <w:pict>
      <v:shape id="_x0000_i1033" type="#_x0000_t75" style="width:20.25pt;height:10.5pt" o:bullet="t">
        <v:imagedata r:id="rId2" o:title="Warning"/>
      </v:shape>
    </w:pict>
  </w:numPicBullet>
  <w:abstractNum w:abstractNumId="0" w15:restartNumberingAfterBreak="0">
    <w:nsid w:val="FFFFFF83"/>
    <w:multiLevelType w:val="singleLevel"/>
    <w:tmpl w:val="A98037B0"/>
    <w:lvl w:ilvl="0">
      <w:start w:val="1"/>
      <w:numFmt w:val="bullet"/>
      <w:pStyle w:val="Punktlista2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  <w:b w:val="0"/>
        <w:i w:val="0"/>
        <w:sz w:val="28"/>
        <w:szCs w:val="28"/>
      </w:rPr>
    </w:lvl>
  </w:abstractNum>
  <w:abstractNum w:abstractNumId="1" w15:restartNumberingAfterBreak="0">
    <w:nsid w:val="033C350A"/>
    <w:multiLevelType w:val="hybridMultilevel"/>
    <w:tmpl w:val="55E499C2"/>
    <w:lvl w:ilvl="0" w:tplc="1A163D2C">
      <w:start w:val="1"/>
      <w:numFmt w:val="bullet"/>
      <w:pStyle w:val="Instruction-BulletedIndented"/>
      <w:lvlText w:val=""/>
      <w:lvlJc w:val="left"/>
      <w:pPr>
        <w:ind w:left="720" w:hanging="360"/>
      </w:pPr>
      <w:rPr>
        <w:rFonts w:ascii="Symbol" w:hAnsi="Symbol" w:hint="default"/>
        <w:color w:val="E1001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2178"/>
    <w:multiLevelType w:val="hybridMultilevel"/>
    <w:tmpl w:val="1A407E92"/>
    <w:lvl w:ilvl="0" w:tplc="7E04F334">
      <w:start w:val="1"/>
      <w:numFmt w:val="bullet"/>
      <w:pStyle w:val="Tip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23EB4"/>
    <w:multiLevelType w:val="multilevel"/>
    <w:tmpl w:val="88B2B8C6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0C7BE8"/>
    <w:multiLevelType w:val="hybridMultilevel"/>
    <w:tmpl w:val="37B2F9EC"/>
    <w:lvl w:ilvl="0" w:tplc="725A7CD8">
      <w:start w:val="1"/>
      <w:numFmt w:val="decimal"/>
      <w:pStyle w:val="Numreradlista"/>
      <w:lvlText w:val="%1."/>
      <w:lvlJc w:val="left"/>
      <w:pPr>
        <w:tabs>
          <w:tab w:val="num" w:pos="1440"/>
        </w:tabs>
        <w:ind w:left="107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9E607A"/>
    <w:multiLevelType w:val="hybridMultilevel"/>
    <w:tmpl w:val="F460D18C"/>
    <w:lvl w:ilvl="0" w:tplc="3C501F4C">
      <w:start w:val="1"/>
      <w:numFmt w:val="bullet"/>
      <w:pStyle w:val="Instruction-Bulleted"/>
      <w:lvlText w:val=""/>
      <w:lvlJc w:val="left"/>
      <w:pPr>
        <w:ind w:left="360" w:hanging="360"/>
      </w:pPr>
      <w:rPr>
        <w:rFonts w:ascii="Symbol" w:hAnsi="Symbol" w:hint="default"/>
        <w:color w:val="E1001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41082"/>
    <w:multiLevelType w:val="hybridMultilevel"/>
    <w:tmpl w:val="F2A2E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D3692"/>
    <w:multiLevelType w:val="multilevel"/>
    <w:tmpl w:val="0409001F"/>
    <w:numStyleLink w:val="Typografi4"/>
  </w:abstractNum>
  <w:abstractNum w:abstractNumId="8" w15:restartNumberingAfterBreak="0">
    <w:nsid w:val="2EC57EDB"/>
    <w:multiLevelType w:val="hybridMultilevel"/>
    <w:tmpl w:val="D54E9912"/>
    <w:lvl w:ilvl="0" w:tplc="F1F6FA16">
      <w:start w:val="1"/>
      <w:numFmt w:val="decimal"/>
      <w:pStyle w:val="Instruction-Numbered"/>
      <w:lvlText w:val="%1"/>
      <w:lvlJc w:val="left"/>
      <w:pPr>
        <w:ind w:left="720" w:hanging="360"/>
      </w:pPr>
      <w:rPr>
        <w:rFonts w:hint="default"/>
        <w:b/>
        <w:i w:val="0"/>
        <w:color w:val="E1001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C45E6"/>
    <w:multiLevelType w:val="hybridMultilevel"/>
    <w:tmpl w:val="945C0B1E"/>
    <w:lvl w:ilvl="0" w:tplc="F38CC17E">
      <w:start w:val="1"/>
      <w:numFmt w:val="bullet"/>
      <w:pStyle w:val="QA"/>
      <w:lvlText w:val="Q"/>
      <w:lvlJc w:val="left"/>
      <w:pPr>
        <w:ind w:left="720" w:hanging="360"/>
      </w:pPr>
      <w:rPr>
        <w:rFonts w:ascii="Futura Std Book" w:hAnsi="Futura Std Book" w:hint="default"/>
        <w:b/>
        <w:i w:val="0"/>
        <w:strike w:val="0"/>
        <w:dstrike w:val="0"/>
        <w:vanish w:val="0"/>
        <w:color w:val="97B0CE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30C02"/>
    <w:multiLevelType w:val="hybridMultilevel"/>
    <w:tmpl w:val="C630B8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1BBD"/>
    <w:multiLevelType w:val="multilevel"/>
    <w:tmpl w:val="8BC6CFE2"/>
    <w:lvl w:ilvl="0">
      <w:start w:val="1"/>
      <w:numFmt w:val="none"/>
      <w:pStyle w:val="Beskrivning"/>
      <w:suff w:val="space"/>
      <w:lvlText w:val=""/>
      <w:lvlJc w:val="left"/>
      <w:pPr>
        <w:ind w:left="1854" w:hanging="1131"/>
      </w:pPr>
      <w:rPr>
        <w:rFonts w:ascii="Verdana" w:hAnsi="Verdana" w:hint="default"/>
        <w:b w:val="0"/>
        <w:i/>
        <w:sz w:val="16"/>
      </w:rPr>
    </w:lvl>
    <w:lvl w:ilvl="1">
      <w:start w:val="1"/>
      <w:numFmt w:val="decimal"/>
      <w:suff w:val="space"/>
      <w:lvlText w:val="%1.%2."/>
      <w:lvlJc w:val="left"/>
      <w:pPr>
        <w:ind w:left="2595" w:hanging="360"/>
      </w:pPr>
      <w:rPr>
        <w:rFonts w:hint="default"/>
      </w:rPr>
    </w:lvl>
    <w:lvl w:ilvl="2">
      <w:start w:val="1"/>
      <w:numFmt w:val="decimal"/>
      <w:lvlText w:val="%3.%1.%2."/>
      <w:lvlJc w:val="left"/>
      <w:pPr>
        <w:tabs>
          <w:tab w:val="num" w:pos="3675"/>
        </w:tabs>
        <w:ind w:left="295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675"/>
        </w:tabs>
        <w:ind w:left="331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75"/>
        </w:tabs>
        <w:ind w:left="367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035"/>
        </w:tabs>
        <w:ind w:left="403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95"/>
        </w:tabs>
        <w:ind w:left="43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755"/>
        </w:tabs>
        <w:ind w:left="475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15"/>
        </w:tabs>
        <w:ind w:left="5115" w:hanging="360"/>
      </w:pPr>
      <w:rPr>
        <w:rFonts w:hint="default"/>
      </w:rPr>
    </w:lvl>
  </w:abstractNum>
  <w:abstractNum w:abstractNumId="12" w15:restartNumberingAfterBreak="0">
    <w:nsid w:val="471F2CC3"/>
    <w:multiLevelType w:val="hybridMultilevel"/>
    <w:tmpl w:val="F67455A0"/>
    <w:lvl w:ilvl="0" w:tplc="FA9E4A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722C0"/>
    <w:multiLevelType w:val="hybridMultilevel"/>
    <w:tmpl w:val="7062CA74"/>
    <w:lvl w:ilvl="0" w:tplc="71FA1026">
      <w:start w:val="1"/>
      <w:numFmt w:val="bullet"/>
      <w:pStyle w:val="Note"/>
      <w:lvlText w:val=""/>
      <w:lvlPicBulletId w:val="0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4FD2E2A"/>
    <w:multiLevelType w:val="hybridMultilevel"/>
    <w:tmpl w:val="883E2752"/>
    <w:lvl w:ilvl="0" w:tplc="ED0ED234">
      <w:start w:val="1"/>
      <w:numFmt w:val="bullet"/>
      <w:pStyle w:val="QA-Answer"/>
      <w:lvlText w:val="A"/>
      <w:lvlJc w:val="left"/>
      <w:pPr>
        <w:ind w:left="720" w:hanging="360"/>
      </w:pPr>
      <w:rPr>
        <w:rFonts w:ascii="Futura Std Book" w:hAnsi="Futura Std Book" w:hint="default"/>
        <w:b/>
        <w:i w:val="0"/>
        <w:strike w:val="0"/>
        <w:dstrike w:val="0"/>
        <w:vanish w:val="0"/>
        <w:color w:val="97B0CE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D5D36"/>
    <w:multiLevelType w:val="multilevel"/>
    <w:tmpl w:val="007E21D0"/>
    <w:styleLink w:val="Style1"/>
    <w:lvl w:ilvl="0">
      <w:start w:val="1"/>
      <w:numFmt w:val="none"/>
      <w:lvlText w:val="Note: "/>
      <w:lvlJc w:val="left"/>
      <w:pPr>
        <w:tabs>
          <w:tab w:val="num" w:pos="1368"/>
        </w:tabs>
        <w:ind w:left="1368" w:hanging="1368"/>
      </w:pPr>
      <w:rPr>
        <w:rFonts w:ascii="Tahoma" w:hAnsi="Tahoma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6" w15:restartNumberingAfterBreak="0">
    <w:nsid w:val="5B7A2E54"/>
    <w:multiLevelType w:val="multilevel"/>
    <w:tmpl w:val="0409001F"/>
    <w:styleLink w:val="Typografi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6B3336B"/>
    <w:multiLevelType w:val="hybridMultilevel"/>
    <w:tmpl w:val="B9601E36"/>
    <w:lvl w:ilvl="0" w:tplc="3CD04F24">
      <w:start w:val="1"/>
      <w:numFmt w:val="bullet"/>
      <w:pStyle w:val="Punktlista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  <w:b w:val="0"/>
        <w:i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62B8F"/>
    <w:multiLevelType w:val="hybridMultilevel"/>
    <w:tmpl w:val="5D805B18"/>
    <w:lvl w:ilvl="0" w:tplc="4D0E6FBE">
      <w:start w:val="1"/>
      <w:numFmt w:val="lowerLetter"/>
      <w:pStyle w:val="Instruction-LetteredIndented"/>
      <w:lvlText w:val="%1"/>
      <w:lvlJc w:val="left"/>
      <w:pPr>
        <w:ind w:left="1050" w:hanging="360"/>
      </w:pPr>
      <w:rPr>
        <w:rFonts w:ascii="Verdana" w:hAnsi="Verdana" w:hint="default"/>
        <w:b/>
        <w:i w:val="0"/>
        <w:color w:val="E1001A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C6CEB"/>
    <w:multiLevelType w:val="multilevel"/>
    <w:tmpl w:val="B9940788"/>
    <w:lvl w:ilvl="0">
      <w:start w:val="1"/>
      <w:numFmt w:val="upperLetter"/>
      <w:pStyle w:val="Appendix"/>
      <w:lvlText w:val="Appendix 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B7F38BE"/>
    <w:multiLevelType w:val="hybridMultilevel"/>
    <w:tmpl w:val="76BED2B8"/>
    <w:lvl w:ilvl="0" w:tplc="ECEE08B2">
      <w:start w:val="1"/>
      <w:numFmt w:val="decimal"/>
      <w:pStyle w:val="SummaryList"/>
      <w:lvlText w:val="%1."/>
      <w:lvlJc w:val="left"/>
      <w:pPr>
        <w:ind w:left="360" w:hanging="360"/>
      </w:pPr>
      <w:rPr>
        <w:rFonts w:hint="default"/>
        <w:b w:val="0"/>
        <w:i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904D6B"/>
    <w:multiLevelType w:val="hybridMultilevel"/>
    <w:tmpl w:val="6F3025B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328D9"/>
    <w:multiLevelType w:val="hybridMultilevel"/>
    <w:tmpl w:val="6ACC9814"/>
    <w:lvl w:ilvl="0" w:tplc="78F0302C">
      <w:start w:val="1"/>
      <w:numFmt w:val="lowerLetter"/>
      <w:pStyle w:val="Instruction-Lettered"/>
      <w:lvlText w:val="%1"/>
      <w:lvlJc w:val="left"/>
      <w:pPr>
        <w:ind w:left="720" w:hanging="360"/>
      </w:pPr>
      <w:rPr>
        <w:rFonts w:hint="default"/>
        <w:b/>
        <w:i w:val="0"/>
        <w:color w:val="E1001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77EB2"/>
    <w:multiLevelType w:val="hybridMultilevel"/>
    <w:tmpl w:val="C4EC2A86"/>
    <w:lvl w:ilvl="0" w:tplc="7A8CE414">
      <w:start w:val="1"/>
      <w:numFmt w:val="bullet"/>
      <w:pStyle w:val="Warning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801BB"/>
    <w:multiLevelType w:val="hybridMultilevel"/>
    <w:tmpl w:val="7D74639A"/>
    <w:lvl w:ilvl="0" w:tplc="6E1816C8">
      <w:start w:val="1"/>
      <w:numFmt w:val="decimal"/>
      <w:pStyle w:val="Numreradlista2"/>
      <w:lvlText w:val="%1."/>
      <w:lvlJc w:val="left"/>
      <w:pPr>
        <w:tabs>
          <w:tab w:val="num" w:pos="1120"/>
        </w:tabs>
        <w:ind w:left="763" w:hanging="363"/>
      </w:pPr>
      <w:rPr>
        <w:rFonts w:ascii="Verdana" w:hAnsi="Verdan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7"/>
  </w:num>
  <w:num w:numId="3">
    <w:abstractNumId w:val="24"/>
  </w:num>
  <w:num w:numId="4">
    <w:abstractNumId w:val="15"/>
  </w:num>
  <w:num w:numId="5">
    <w:abstractNumId w:val="10"/>
  </w:num>
  <w:num w:numId="6">
    <w:abstractNumId w:val="4"/>
    <w:lvlOverride w:ilvl="0">
      <w:startOverride w:val="1"/>
    </w:lvlOverride>
  </w:num>
  <w:num w:numId="7">
    <w:abstractNumId w:val="11"/>
  </w:num>
  <w:num w:numId="8">
    <w:abstractNumId w:val="20"/>
    <w:lvlOverride w:ilvl="0">
      <w:startOverride w:val="1"/>
    </w:lvlOverride>
  </w:num>
  <w:num w:numId="9">
    <w:abstractNumId w:val="8"/>
  </w:num>
  <w:num w:numId="10">
    <w:abstractNumId w:val="3"/>
  </w:num>
  <w:num w:numId="11">
    <w:abstractNumId w:val="5"/>
  </w:num>
  <w:num w:numId="12">
    <w:abstractNumId w:val="22"/>
  </w:num>
  <w:num w:numId="13">
    <w:abstractNumId w:val="23"/>
  </w:num>
  <w:num w:numId="14">
    <w:abstractNumId w:val="2"/>
  </w:num>
  <w:num w:numId="15">
    <w:abstractNumId w:val="9"/>
  </w:num>
  <w:num w:numId="16">
    <w:abstractNumId w:val="14"/>
  </w:num>
  <w:num w:numId="17">
    <w:abstractNumId w:val="13"/>
  </w:num>
  <w:num w:numId="18">
    <w:abstractNumId w:val="18"/>
  </w:num>
  <w:num w:numId="19">
    <w:abstractNumId w:val="1"/>
  </w:num>
  <w:num w:numId="20">
    <w:abstractNumId w:val="19"/>
  </w:num>
  <w:num w:numId="21">
    <w:abstractNumId w:val="2"/>
  </w:num>
  <w:num w:numId="22">
    <w:abstractNumId w:val="1"/>
  </w:num>
  <w:num w:numId="23">
    <w:abstractNumId w:val="23"/>
  </w:num>
  <w:num w:numId="24">
    <w:abstractNumId w:val="12"/>
  </w:num>
  <w:num w:numId="25">
    <w:abstractNumId w:val="3"/>
  </w:num>
  <w:num w:numId="26">
    <w:abstractNumId w:val="3"/>
  </w:num>
  <w:num w:numId="27">
    <w:abstractNumId w:val="3"/>
  </w:num>
  <w:num w:numId="28">
    <w:abstractNumId w:val="16"/>
  </w:num>
  <w:num w:numId="29">
    <w:abstractNumId w:val="7"/>
  </w:num>
  <w:num w:numId="30">
    <w:abstractNumId w:val="6"/>
  </w:num>
  <w:num w:numId="31">
    <w:abstractNumId w:val="21"/>
  </w:num>
  <w:num w:numId="32">
    <w:abstractNumId w:val="4"/>
  </w:num>
  <w:num w:numId="33">
    <w:abstractNumId w:val="8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mirrorMargins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formatting="1" w:enforcement="0"/>
  <w:defaultTabStop w:val="720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B1"/>
    <w:rsid w:val="000049C7"/>
    <w:rsid w:val="000155DF"/>
    <w:rsid w:val="00030C50"/>
    <w:rsid w:val="00031245"/>
    <w:rsid w:val="00044A00"/>
    <w:rsid w:val="00045295"/>
    <w:rsid w:val="00045C72"/>
    <w:rsid w:val="00045ECD"/>
    <w:rsid w:val="00051401"/>
    <w:rsid w:val="00051C70"/>
    <w:rsid w:val="000575D4"/>
    <w:rsid w:val="00060575"/>
    <w:rsid w:val="00063686"/>
    <w:rsid w:val="0007059A"/>
    <w:rsid w:val="00070C9C"/>
    <w:rsid w:val="0007727F"/>
    <w:rsid w:val="000808E0"/>
    <w:rsid w:val="00081DA8"/>
    <w:rsid w:val="0008266B"/>
    <w:rsid w:val="00085441"/>
    <w:rsid w:val="000909A0"/>
    <w:rsid w:val="000A14D0"/>
    <w:rsid w:val="000A37F9"/>
    <w:rsid w:val="000A3FE3"/>
    <w:rsid w:val="000A5D74"/>
    <w:rsid w:val="000B1C34"/>
    <w:rsid w:val="000B2334"/>
    <w:rsid w:val="000B318C"/>
    <w:rsid w:val="000B7AB5"/>
    <w:rsid w:val="000C3058"/>
    <w:rsid w:val="000C3C62"/>
    <w:rsid w:val="000C5ACC"/>
    <w:rsid w:val="000C619A"/>
    <w:rsid w:val="000D0E0E"/>
    <w:rsid w:val="000D10BB"/>
    <w:rsid w:val="000D7B1E"/>
    <w:rsid w:val="000E31FF"/>
    <w:rsid w:val="000E4BDA"/>
    <w:rsid w:val="000F0188"/>
    <w:rsid w:val="000F16B6"/>
    <w:rsid w:val="000F22A3"/>
    <w:rsid w:val="000F43ED"/>
    <w:rsid w:val="000F6B3C"/>
    <w:rsid w:val="00101A04"/>
    <w:rsid w:val="0010560C"/>
    <w:rsid w:val="001065C4"/>
    <w:rsid w:val="0011005C"/>
    <w:rsid w:val="00113CBF"/>
    <w:rsid w:val="00116E0F"/>
    <w:rsid w:val="00127AD8"/>
    <w:rsid w:val="00132971"/>
    <w:rsid w:val="001403E1"/>
    <w:rsid w:val="00141E87"/>
    <w:rsid w:val="00142E5D"/>
    <w:rsid w:val="00143738"/>
    <w:rsid w:val="00144C33"/>
    <w:rsid w:val="0014654B"/>
    <w:rsid w:val="00147DCE"/>
    <w:rsid w:val="00150C26"/>
    <w:rsid w:val="00152D16"/>
    <w:rsid w:val="00155C5E"/>
    <w:rsid w:val="001579A9"/>
    <w:rsid w:val="00167971"/>
    <w:rsid w:val="001714EE"/>
    <w:rsid w:val="00173000"/>
    <w:rsid w:val="00173F06"/>
    <w:rsid w:val="00175AD4"/>
    <w:rsid w:val="00180841"/>
    <w:rsid w:val="001848D4"/>
    <w:rsid w:val="001865C4"/>
    <w:rsid w:val="00187A7E"/>
    <w:rsid w:val="00190A11"/>
    <w:rsid w:val="001967EA"/>
    <w:rsid w:val="001A052A"/>
    <w:rsid w:val="001A13DE"/>
    <w:rsid w:val="001A184A"/>
    <w:rsid w:val="001A5F8D"/>
    <w:rsid w:val="001A745A"/>
    <w:rsid w:val="001A75F8"/>
    <w:rsid w:val="001B0A7E"/>
    <w:rsid w:val="001B4072"/>
    <w:rsid w:val="001B55F4"/>
    <w:rsid w:val="001C1670"/>
    <w:rsid w:val="001C2631"/>
    <w:rsid w:val="001C347D"/>
    <w:rsid w:val="001C6381"/>
    <w:rsid w:val="001C6A84"/>
    <w:rsid w:val="001E1F39"/>
    <w:rsid w:val="001E5FF7"/>
    <w:rsid w:val="001F6076"/>
    <w:rsid w:val="0020015B"/>
    <w:rsid w:val="00200834"/>
    <w:rsid w:val="00216641"/>
    <w:rsid w:val="0021679C"/>
    <w:rsid w:val="00226BCF"/>
    <w:rsid w:val="00227CC6"/>
    <w:rsid w:val="0024146B"/>
    <w:rsid w:val="00255D30"/>
    <w:rsid w:val="00256396"/>
    <w:rsid w:val="00256963"/>
    <w:rsid w:val="00257A4A"/>
    <w:rsid w:val="002605A4"/>
    <w:rsid w:val="00265D2D"/>
    <w:rsid w:val="00267D82"/>
    <w:rsid w:val="00272311"/>
    <w:rsid w:val="00273B84"/>
    <w:rsid w:val="00280637"/>
    <w:rsid w:val="002851B5"/>
    <w:rsid w:val="002919F2"/>
    <w:rsid w:val="002924D9"/>
    <w:rsid w:val="00295015"/>
    <w:rsid w:val="002A1946"/>
    <w:rsid w:val="002A4615"/>
    <w:rsid w:val="002B6E34"/>
    <w:rsid w:val="002B7603"/>
    <w:rsid w:val="002C031E"/>
    <w:rsid w:val="002C55F1"/>
    <w:rsid w:val="002C7869"/>
    <w:rsid w:val="002D26BD"/>
    <w:rsid w:val="002D30A9"/>
    <w:rsid w:val="002D3690"/>
    <w:rsid w:val="002F0179"/>
    <w:rsid w:val="002F30E5"/>
    <w:rsid w:val="002F43C3"/>
    <w:rsid w:val="002F5B4C"/>
    <w:rsid w:val="003007B8"/>
    <w:rsid w:val="00300EC6"/>
    <w:rsid w:val="0030259A"/>
    <w:rsid w:val="00304071"/>
    <w:rsid w:val="00304290"/>
    <w:rsid w:val="00304D9B"/>
    <w:rsid w:val="00304E50"/>
    <w:rsid w:val="0030546B"/>
    <w:rsid w:val="00306948"/>
    <w:rsid w:val="003126E7"/>
    <w:rsid w:val="003178ED"/>
    <w:rsid w:val="0032144D"/>
    <w:rsid w:val="00324185"/>
    <w:rsid w:val="00330A86"/>
    <w:rsid w:val="00337CE7"/>
    <w:rsid w:val="00340F27"/>
    <w:rsid w:val="003417B3"/>
    <w:rsid w:val="0034242D"/>
    <w:rsid w:val="0034293E"/>
    <w:rsid w:val="00344F39"/>
    <w:rsid w:val="0034596D"/>
    <w:rsid w:val="0034778F"/>
    <w:rsid w:val="00350624"/>
    <w:rsid w:val="00350A80"/>
    <w:rsid w:val="00351822"/>
    <w:rsid w:val="00360D0E"/>
    <w:rsid w:val="00360F98"/>
    <w:rsid w:val="00366E72"/>
    <w:rsid w:val="0037199D"/>
    <w:rsid w:val="00371C24"/>
    <w:rsid w:val="00372675"/>
    <w:rsid w:val="00376AAC"/>
    <w:rsid w:val="00380CFC"/>
    <w:rsid w:val="0038140C"/>
    <w:rsid w:val="00390209"/>
    <w:rsid w:val="00392344"/>
    <w:rsid w:val="0039249F"/>
    <w:rsid w:val="00396EB6"/>
    <w:rsid w:val="003A2085"/>
    <w:rsid w:val="003A2707"/>
    <w:rsid w:val="003B2FFF"/>
    <w:rsid w:val="003B7E16"/>
    <w:rsid w:val="003C12BA"/>
    <w:rsid w:val="003C5325"/>
    <w:rsid w:val="003D09F9"/>
    <w:rsid w:val="003D2B8B"/>
    <w:rsid w:val="003D31D9"/>
    <w:rsid w:val="003D586F"/>
    <w:rsid w:val="003E623D"/>
    <w:rsid w:val="003E7617"/>
    <w:rsid w:val="003E7E01"/>
    <w:rsid w:val="003F0F7E"/>
    <w:rsid w:val="003F4312"/>
    <w:rsid w:val="003F7F6C"/>
    <w:rsid w:val="004055CC"/>
    <w:rsid w:val="00412BE2"/>
    <w:rsid w:val="00414470"/>
    <w:rsid w:val="0041494B"/>
    <w:rsid w:val="0041710A"/>
    <w:rsid w:val="00424F6A"/>
    <w:rsid w:val="00426BE2"/>
    <w:rsid w:val="00434896"/>
    <w:rsid w:val="00436144"/>
    <w:rsid w:val="004424E8"/>
    <w:rsid w:val="0044291A"/>
    <w:rsid w:val="00443CA2"/>
    <w:rsid w:val="004454FA"/>
    <w:rsid w:val="004470E4"/>
    <w:rsid w:val="00454480"/>
    <w:rsid w:val="0045615F"/>
    <w:rsid w:val="004562F0"/>
    <w:rsid w:val="00467258"/>
    <w:rsid w:val="00474F52"/>
    <w:rsid w:val="00475569"/>
    <w:rsid w:val="00483A15"/>
    <w:rsid w:val="0048476C"/>
    <w:rsid w:val="0048728A"/>
    <w:rsid w:val="0049385A"/>
    <w:rsid w:val="00495260"/>
    <w:rsid w:val="004C2863"/>
    <w:rsid w:val="004C5270"/>
    <w:rsid w:val="004C7BB1"/>
    <w:rsid w:val="004D527E"/>
    <w:rsid w:val="004D5B9E"/>
    <w:rsid w:val="004E212C"/>
    <w:rsid w:val="004E565D"/>
    <w:rsid w:val="004F051D"/>
    <w:rsid w:val="004F228A"/>
    <w:rsid w:val="00501640"/>
    <w:rsid w:val="005017D2"/>
    <w:rsid w:val="00502790"/>
    <w:rsid w:val="00502A4B"/>
    <w:rsid w:val="005034A9"/>
    <w:rsid w:val="0050538D"/>
    <w:rsid w:val="00511102"/>
    <w:rsid w:val="00515004"/>
    <w:rsid w:val="00523991"/>
    <w:rsid w:val="005250DC"/>
    <w:rsid w:val="0052522A"/>
    <w:rsid w:val="0052588F"/>
    <w:rsid w:val="00530FA2"/>
    <w:rsid w:val="005317FC"/>
    <w:rsid w:val="00532018"/>
    <w:rsid w:val="00535E1C"/>
    <w:rsid w:val="00536106"/>
    <w:rsid w:val="00542504"/>
    <w:rsid w:val="005425DA"/>
    <w:rsid w:val="00542694"/>
    <w:rsid w:val="00546679"/>
    <w:rsid w:val="0055613E"/>
    <w:rsid w:val="00556245"/>
    <w:rsid w:val="0056153F"/>
    <w:rsid w:val="0056313D"/>
    <w:rsid w:val="00566D89"/>
    <w:rsid w:val="005751FD"/>
    <w:rsid w:val="005877C0"/>
    <w:rsid w:val="0059182A"/>
    <w:rsid w:val="00595E72"/>
    <w:rsid w:val="00597115"/>
    <w:rsid w:val="00597787"/>
    <w:rsid w:val="0059793E"/>
    <w:rsid w:val="00597C78"/>
    <w:rsid w:val="005A7B00"/>
    <w:rsid w:val="005B2F24"/>
    <w:rsid w:val="005B410C"/>
    <w:rsid w:val="005B76EC"/>
    <w:rsid w:val="005C1501"/>
    <w:rsid w:val="005C3609"/>
    <w:rsid w:val="005C3B5D"/>
    <w:rsid w:val="005C511E"/>
    <w:rsid w:val="005C58B9"/>
    <w:rsid w:val="005D064B"/>
    <w:rsid w:val="005D1018"/>
    <w:rsid w:val="005E0CDF"/>
    <w:rsid w:val="005F474A"/>
    <w:rsid w:val="005F58CF"/>
    <w:rsid w:val="00626435"/>
    <w:rsid w:val="006272AA"/>
    <w:rsid w:val="00627469"/>
    <w:rsid w:val="0064072B"/>
    <w:rsid w:val="006412AE"/>
    <w:rsid w:val="00642C72"/>
    <w:rsid w:val="00646DA3"/>
    <w:rsid w:val="0065080F"/>
    <w:rsid w:val="006517A9"/>
    <w:rsid w:val="00651DAF"/>
    <w:rsid w:val="006578A2"/>
    <w:rsid w:val="00667808"/>
    <w:rsid w:val="00675C3C"/>
    <w:rsid w:val="00676789"/>
    <w:rsid w:val="006779FF"/>
    <w:rsid w:val="006841B5"/>
    <w:rsid w:val="00685653"/>
    <w:rsid w:val="00687970"/>
    <w:rsid w:val="006916E5"/>
    <w:rsid w:val="00692B71"/>
    <w:rsid w:val="00694E5E"/>
    <w:rsid w:val="006A70A3"/>
    <w:rsid w:val="006B002A"/>
    <w:rsid w:val="006B4DB5"/>
    <w:rsid w:val="006C3E4E"/>
    <w:rsid w:val="006C457A"/>
    <w:rsid w:val="006D149D"/>
    <w:rsid w:val="006D6822"/>
    <w:rsid w:val="006E045E"/>
    <w:rsid w:val="006E36C3"/>
    <w:rsid w:val="006E6B8B"/>
    <w:rsid w:val="006F009E"/>
    <w:rsid w:val="006F1073"/>
    <w:rsid w:val="006F123D"/>
    <w:rsid w:val="006F6B56"/>
    <w:rsid w:val="00700F4E"/>
    <w:rsid w:val="00703E5C"/>
    <w:rsid w:val="007052A1"/>
    <w:rsid w:val="00705DA6"/>
    <w:rsid w:val="00713462"/>
    <w:rsid w:val="00713A86"/>
    <w:rsid w:val="00721047"/>
    <w:rsid w:val="00721608"/>
    <w:rsid w:val="00726749"/>
    <w:rsid w:val="0073110E"/>
    <w:rsid w:val="00734F88"/>
    <w:rsid w:val="00736250"/>
    <w:rsid w:val="00742FB6"/>
    <w:rsid w:val="007445BC"/>
    <w:rsid w:val="00745410"/>
    <w:rsid w:val="00751FEA"/>
    <w:rsid w:val="00754E8B"/>
    <w:rsid w:val="0075562D"/>
    <w:rsid w:val="00755963"/>
    <w:rsid w:val="00755ED7"/>
    <w:rsid w:val="007566B3"/>
    <w:rsid w:val="00761FC5"/>
    <w:rsid w:val="00763830"/>
    <w:rsid w:val="00770545"/>
    <w:rsid w:val="00771CE5"/>
    <w:rsid w:val="00775300"/>
    <w:rsid w:val="00776FB4"/>
    <w:rsid w:val="00784AA0"/>
    <w:rsid w:val="00784D75"/>
    <w:rsid w:val="0078721A"/>
    <w:rsid w:val="0078723C"/>
    <w:rsid w:val="00787EF9"/>
    <w:rsid w:val="007905EE"/>
    <w:rsid w:val="00793578"/>
    <w:rsid w:val="007A02A5"/>
    <w:rsid w:val="007A4BAB"/>
    <w:rsid w:val="007D1C13"/>
    <w:rsid w:val="007D1F10"/>
    <w:rsid w:val="007D2436"/>
    <w:rsid w:val="007D4392"/>
    <w:rsid w:val="007F4532"/>
    <w:rsid w:val="00803E37"/>
    <w:rsid w:val="008062F9"/>
    <w:rsid w:val="008062FE"/>
    <w:rsid w:val="00806487"/>
    <w:rsid w:val="00806EBD"/>
    <w:rsid w:val="008331F0"/>
    <w:rsid w:val="00833FF5"/>
    <w:rsid w:val="0083764E"/>
    <w:rsid w:val="00840989"/>
    <w:rsid w:val="00841C3C"/>
    <w:rsid w:val="0084247C"/>
    <w:rsid w:val="00843227"/>
    <w:rsid w:val="0084326D"/>
    <w:rsid w:val="00844B0B"/>
    <w:rsid w:val="00850D41"/>
    <w:rsid w:val="008521B1"/>
    <w:rsid w:val="00852416"/>
    <w:rsid w:val="00856F75"/>
    <w:rsid w:val="00865D69"/>
    <w:rsid w:val="00870BFD"/>
    <w:rsid w:val="0087294F"/>
    <w:rsid w:val="00873AFC"/>
    <w:rsid w:val="008745A4"/>
    <w:rsid w:val="00875BE1"/>
    <w:rsid w:val="008804D5"/>
    <w:rsid w:val="00883DA2"/>
    <w:rsid w:val="0088556F"/>
    <w:rsid w:val="0088632D"/>
    <w:rsid w:val="00886890"/>
    <w:rsid w:val="00890572"/>
    <w:rsid w:val="008958CD"/>
    <w:rsid w:val="00895E71"/>
    <w:rsid w:val="008A1763"/>
    <w:rsid w:val="008A21CE"/>
    <w:rsid w:val="008A36B0"/>
    <w:rsid w:val="008A50D5"/>
    <w:rsid w:val="008A7E7B"/>
    <w:rsid w:val="008B127C"/>
    <w:rsid w:val="008B2FA5"/>
    <w:rsid w:val="008B3C89"/>
    <w:rsid w:val="008B7CDB"/>
    <w:rsid w:val="008C0097"/>
    <w:rsid w:val="008C290C"/>
    <w:rsid w:val="008D12F6"/>
    <w:rsid w:val="008D2EE0"/>
    <w:rsid w:val="008D6159"/>
    <w:rsid w:val="008E3806"/>
    <w:rsid w:val="008E5386"/>
    <w:rsid w:val="008E7974"/>
    <w:rsid w:val="008E7AE3"/>
    <w:rsid w:val="008F4E02"/>
    <w:rsid w:val="00900C9A"/>
    <w:rsid w:val="009030C8"/>
    <w:rsid w:val="0090682B"/>
    <w:rsid w:val="0090682F"/>
    <w:rsid w:val="009105C1"/>
    <w:rsid w:val="009129C7"/>
    <w:rsid w:val="009147D9"/>
    <w:rsid w:val="009213F0"/>
    <w:rsid w:val="00927F8B"/>
    <w:rsid w:val="00932223"/>
    <w:rsid w:val="0093578B"/>
    <w:rsid w:val="0094062F"/>
    <w:rsid w:val="00941D0B"/>
    <w:rsid w:val="00945A44"/>
    <w:rsid w:val="00946E32"/>
    <w:rsid w:val="00953608"/>
    <w:rsid w:val="0095614B"/>
    <w:rsid w:val="00956462"/>
    <w:rsid w:val="00961CB3"/>
    <w:rsid w:val="009645FD"/>
    <w:rsid w:val="00965C0C"/>
    <w:rsid w:val="009714B0"/>
    <w:rsid w:val="009715F2"/>
    <w:rsid w:val="009734D8"/>
    <w:rsid w:val="00983D61"/>
    <w:rsid w:val="00991092"/>
    <w:rsid w:val="00993300"/>
    <w:rsid w:val="009A0DD4"/>
    <w:rsid w:val="009A26D6"/>
    <w:rsid w:val="009A46DD"/>
    <w:rsid w:val="009A51AD"/>
    <w:rsid w:val="009A5264"/>
    <w:rsid w:val="009A6670"/>
    <w:rsid w:val="009C4798"/>
    <w:rsid w:val="009C644D"/>
    <w:rsid w:val="009C6797"/>
    <w:rsid w:val="009C6C3B"/>
    <w:rsid w:val="009D22B5"/>
    <w:rsid w:val="009D4E8E"/>
    <w:rsid w:val="009D5F70"/>
    <w:rsid w:val="009D78DA"/>
    <w:rsid w:val="009E2A25"/>
    <w:rsid w:val="009E48B5"/>
    <w:rsid w:val="009E59A9"/>
    <w:rsid w:val="009E65F3"/>
    <w:rsid w:val="009E7E3F"/>
    <w:rsid w:val="009F218C"/>
    <w:rsid w:val="009F2349"/>
    <w:rsid w:val="009F7148"/>
    <w:rsid w:val="00A02B3D"/>
    <w:rsid w:val="00A0572C"/>
    <w:rsid w:val="00A057F0"/>
    <w:rsid w:val="00A07CB7"/>
    <w:rsid w:val="00A07D6C"/>
    <w:rsid w:val="00A11B4E"/>
    <w:rsid w:val="00A11F31"/>
    <w:rsid w:val="00A124F2"/>
    <w:rsid w:val="00A210B9"/>
    <w:rsid w:val="00A31D5E"/>
    <w:rsid w:val="00A32E08"/>
    <w:rsid w:val="00A33772"/>
    <w:rsid w:val="00A35417"/>
    <w:rsid w:val="00A35539"/>
    <w:rsid w:val="00A45462"/>
    <w:rsid w:val="00A466F2"/>
    <w:rsid w:val="00A467D9"/>
    <w:rsid w:val="00A46C1B"/>
    <w:rsid w:val="00A50A55"/>
    <w:rsid w:val="00A51459"/>
    <w:rsid w:val="00A616F4"/>
    <w:rsid w:val="00A666E0"/>
    <w:rsid w:val="00A66928"/>
    <w:rsid w:val="00A67452"/>
    <w:rsid w:val="00A678BD"/>
    <w:rsid w:val="00A716C3"/>
    <w:rsid w:val="00A7647C"/>
    <w:rsid w:val="00A8329D"/>
    <w:rsid w:val="00A90F9E"/>
    <w:rsid w:val="00A91567"/>
    <w:rsid w:val="00A9368F"/>
    <w:rsid w:val="00A95470"/>
    <w:rsid w:val="00AA29F3"/>
    <w:rsid w:val="00AA2CF8"/>
    <w:rsid w:val="00AA593E"/>
    <w:rsid w:val="00AA5C4D"/>
    <w:rsid w:val="00AA6598"/>
    <w:rsid w:val="00AB1BDB"/>
    <w:rsid w:val="00AB766B"/>
    <w:rsid w:val="00AC2692"/>
    <w:rsid w:val="00AC2F2A"/>
    <w:rsid w:val="00AD0A31"/>
    <w:rsid w:val="00AD17D0"/>
    <w:rsid w:val="00AD6DF1"/>
    <w:rsid w:val="00AE5DE7"/>
    <w:rsid w:val="00AE6994"/>
    <w:rsid w:val="00AF17F4"/>
    <w:rsid w:val="00AF4EFA"/>
    <w:rsid w:val="00B0005E"/>
    <w:rsid w:val="00B11DCF"/>
    <w:rsid w:val="00B15969"/>
    <w:rsid w:val="00B26CD6"/>
    <w:rsid w:val="00B31A0E"/>
    <w:rsid w:val="00B33BBF"/>
    <w:rsid w:val="00B379FF"/>
    <w:rsid w:val="00B55019"/>
    <w:rsid w:val="00B558B7"/>
    <w:rsid w:val="00B64429"/>
    <w:rsid w:val="00B64B9F"/>
    <w:rsid w:val="00B70631"/>
    <w:rsid w:val="00B73AC6"/>
    <w:rsid w:val="00B77028"/>
    <w:rsid w:val="00B77312"/>
    <w:rsid w:val="00B773B1"/>
    <w:rsid w:val="00B77BC4"/>
    <w:rsid w:val="00B77FFD"/>
    <w:rsid w:val="00B802DE"/>
    <w:rsid w:val="00B80A09"/>
    <w:rsid w:val="00B84C60"/>
    <w:rsid w:val="00B935F1"/>
    <w:rsid w:val="00BA0BEB"/>
    <w:rsid w:val="00BA56CE"/>
    <w:rsid w:val="00BA57B2"/>
    <w:rsid w:val="00BB0302"/>
    <w:rsid w:val="00BB0487"/>
    <w:rsid w:val="00BB43B7"/>
    <w:rsid w:val="00BD23E4"/>
    <w:rsid w:val="00BD4C10"/>
    <w:rsid w:val="00BD4D6A"/>
    <w:rsid w:val="00BE3AAF"/>
    <w:rsid w:val="00BE7A2A"/>
    <w:rsid w:val="00BF0EFF"/>
    <w:rsid w:val="00BF2456"/>
    <w:rsid w:val="00BF34ED"/>
    <w:rsid w:val="00BF6F83"/>
    <w:rsid w:val="00BF7A6B"/>
    <w:rsid w:val="00C0046E"/>
    <w:rsid w:val="00C033DB"/>
    <w:rsid w:val="00C066EC"/>
    <w:rsid w:val="00C06E51"/>
    <w:rsid w:val="00C1282E"/>
    <w:rsid w:val="00C13BCE"/>
    <w:rsid w:val="00C15944"/>
    <w:rsid w:val="00C24664"/>
    <w:rsid w:val="00C31552"/>
    <w:rsid w:val="00C472EF"/>
    <w:rsid w:val="00C47F4A"/>
    <w:rsid w:val="00C545BB"/>
    <w:rsid w:val="00C752DE"/>
    <w:rsid w:val="00C75729"/>
    <w:rsid w:val="00C765C8"/>
    <w:rsid w:val="00C7761D"/>
    <w:rsid w:val="00C8002C"/>
    <w:rsid w:val="00C80D90"/>
    <w:rsid w:val="00C85646"/>
    <w:rsid w:val="00C8573F"/>
    <w:rsid w:val="00C866B7"/>
    <w:rsid w:val="00C869DD"/>
    <w:rsid w:val="00C943B7"/>
    <w:rsid w:val="00C94BA2"/>
    <w:rsid w:val="00C96B9E"/>
    <w:rsid w:val="00C96C46"/>
    <w:rsid w:val="00CA2670"/>
    <w:rsid w:val="00CA4433"/>
    <w:rsid w:val="00CA5132"/>
    <w:rsid w:val="00CA7769"/>
    <w:rsid w:val="00CB02C5"/>
    <w:rsid w:val="00CB1118"/>
    <w:rsid w:val="00CB539E"/>
    <w:rsid w:val="00CC1FE4"/>
    <w:rsid w:val="00CC4C5A"/>
    <w:rsid w:val="00CC5770"/>
    <w:rsid w:val="00CD2EF3"/>
    <w:rsid w:val="00CD3305"/>
    <w:rsid w:val="00CE0B01"/>
    <w:rsid w:val="00CE2967"/>
    <w:rsid w:val="00CE5203"/>
    <w:rsid w:val="00CF1864"/>
    <w:rsid w:val="00CF2AEB"/>
    <w:rsid w:val="00CF45EE"/>
    <w:rsid w:val="00CF59F8"/>
    <w:rsid w:val="00CF610F"/>
    <w:rsid w:val="00CF75A4"/>
    <w:rsid w:val="00CF7D32"/>
    <w:rsid w:val="00D03F46"/>
    <w:rsid w:val="00D070A1"/>
    <w:rsid w:val="00D1253F"/>
    <w:rsid w:val="00D15591"/>
    <w:rsid w:val="00D1636C"/>
    <w:rsid w:val="00D21B7C"/>
    <w:rsid w:val="00D22FF9"/>
    <w:rsid w:val="00D235B0"/>
    <w:rsid w:val="00D261D1"/>
    <w:rsid w:val="00D27205"/>
    <w:rsid w:val="00D320AE"/>
    <w:rsid w:val="00D33EC9"/>
    <w:rsid w:val="00D41E3A"/>
    <w:rsid w:val="00D430FF"/>
    <w:rsid w:val="00D4421B"/>
    <w:rsid w:val="00D4775F"/>
    <w:rsid w:val="00D52133"/>
    <w:rsid w:val="00D5658A"/>
    <w:rsid w:val="00D5718E"/>
    <w:rsid w:val="00D6364C"/>
    <w:rsid w:val="00D64BB9"/>
    <w:rsid w:val="00D669B6"/>
    <w:rsid w:val="00D74C5A"/>
    <w:rsid w:val="00D76260"/>
    <w:rsid w:val="00D76619"/>
    <w:rsid w:val="00D87B10"/>
    <w:rsid w:val="00D91EE5"/>
    <w:rsid w:val="00D9376E"/>
    <w:rsid w:val="00D94D56"/>
    <w:rsid w:val="00D97092"/>
    <w:rsid w:val="00D97C03"/>
    <w:rsid w:val="00DA1E65"/>
    <w:rsid w:val="00DA29C0"/>
    <w:rsid w:val="00DA68F7"/>
    <w:rsid w:val="00DB35A0"/>
    <w:rsid w:val="00DB75EE"/>
    <w:rsid w:val="00DC3075"/>
    <w:rsid w:val="00DC5BB5"/>
    <w:rsid w:val="00DC6588"/>
    <w:rsid w:val="00DD0028"/>
    <w:rsid w:val="00DD69F8"/>
    <w:rsid w:val="00DD6C25"/>
    <w:rsid w:val="00DD7D23"/>
    <w:rsid w:val="00DE39B9"/>
    <w:rsid w:val="00DF0BB5"/>
    <w:rsid w:val="00DF4E21"/>
    <w:rsid w:val="00DF761F"/>
    <w:rsid w:val="00E00166"/>
    <w:rsid w:val="00E04543"/>
    <w:rsid w:val="00E104BC"/>
    <w:rsid w:val="00E15881"/>
    <w:rsid w:val="00E162CF"/>
    <w:rsid w:val="00E16305"/>
    <w:rsid w:val="00E16679"/>
    <w:rsid w:val="00E174C0"/>
    <w:rsid w:val="00E21FAC"/>
    <w:rsid w:val="00E2265F"/>
    <w:rsid w:val="00E265E7"/>
    <w:rsid w:val="00E314C0"/>
    <w:rsid w:val="00E34721"/>
    <w:rsid w:val="00E34993"/>
    <w:rsid w:val="00E36686"/>
    <w:rsid w:val="00E372E3"/>
    <w:rsid w:val="00E4091B"/>
    <w:rsid w:val="00E4304E"/>
    <w:rsid w:val="00E43EB8"/>
    <w:rsid w:val="00E447D5"/>
    <w:rsid w:val="00E45DA3"/>
    <w:rsid w:val="00E5488B"/>
    <w:rsid w:val="00E54A28"/>
    <w:rsid w:val="00E55F6E"/>
    <w:rsid w:val="00E568B4"/>
    <w:rsid w:val="00E577B0"/>
    <w:rsid w:val="00E602E9"/>
    <w:rsid w:val="00E60A43"/>
    <w:rsid w:val="00E62D69"/>
    <w:rsid w:val="00E62D92"/>
    <w:rsid w:val="00E63BB7"/>
    <w:rsid w:val="00E669B0"/>
    <w:rsid w:val="00E67747"/>
    <w:rsid w:val="00E71388"/>
    <w:rsid w:val="00E80036"/>
    <w:rsid w:val="00E82008"/>
    <w:rsid w:val="00E838A0"/>
    <w:rsid w:val="00E962C5"/>
    <w:rsid w:val="00EA2A1E"/>
    <w:rsid w:val="00EB05EE"/>
    <w:rsid w:val="00EB183A"/>
    <w:rsid w:val="00EC3438"/>
    <w:rsid w:val="00EC4A60"/>
    <w:rsid w:val="00EC60D4"/>
    <w:rsid w:val="00EC6CA5"/>
    <w:rsid w:val="00ED22EB"/>
    <w:rsid w:val="00ED2B91"/>
    <w:rsid w:val="00ED4FC6"/>
    <w:rsid w:val="00ED649A"/>
    <w:rsid w:val="00ED6595"/>
    <w:rsid w:val="00EE0F09"/>
    <w:rsid w:val="00EE65EB"/>
    <w:rsid w:val="00EE68D2"/>
    <w:rsid w:val="00EF25A5"/>
    <w:rsid w:val="00EF54CC"/>
    <w:rsid w:val="00EF5AF5"/>
    <w:rsid w:val="00EF6678"/>
    <w:rsid w:val="00F02260"/>
    <w:rsid w:val="00F0753D"/>
    <w:rsid w:val="00F07D44"/>
    <w:rsid w:val="00F249D9"/>
    <w:rsid w:val="00F31913"/>
    <w:rsid w:val="00F31FC6"/>
    <w:rsid w:val="00F456F4"/>
    <w:rsid w:val="00F524AB"/>
    <w:rsid w:val="00F52EE2"/>
    <w:rsid w:val="00F71D64"/>
    <w:rsid w:val="00F73A4D"/>
    <w:rsid w:val="00F77967"/>
    <w:rsid w:val="00F92577"/>
    <w:rsid w:val="00F93F20"/>
    <w:rsid w:val="00FA25E9"/>
    <w:rsid w:val="00FA588A"/>
    <w:rsid w:val="00FA68D8"/>
    <w:rsid w:val="00FA70D7"/>
    <w:rsid w:val="00FA76F8"/>
    <w:rsid w:val="00FB08E6"/>
    <w:rsid w:val="00FB3CCD"/>
    <w:rsid w:val="00FB75B2"/>
    <w:rsid w:val="00FC57D0"/>
    <w:rsid w:val="00FC6350"/>
    <w:rsid w:val="00FD2B34"/>
    <w:rsid w:val="00FD3231"/>
    <w:rsid w:val="00FD6A35"/>
    <w:rsid w:val="00FE1D98"/>
    <w:rsid w:val="00FE77EE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7D8513"/>
  <w15:docId w15:val="{932C6242-7BA9-4346-A930-5A11C2A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E08"/>
    <w:pPr>
      <w:spacing w:before="200" w:after="200" w:line="276" w:lineRule="auto"/>
    </w:pPr>
    <w:rPr>
      <w:rFonts w:ascii="Verdana" w:hAnsi="Verdana"/>
      <w:lang w:eastAsia="en-US" w:bidi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0F43ED"/>
    <w:pPr>
      <w:numPr>
        <w:numId w:val="27"/>
      </w:numPr>
      <w:shd w:val="clear" w:color="auto" w:fill="FFFFFF" w:themeFill="background1"/>
      <w:spacing w:before="0" w:after="0" w:line="240" w:lineRule="auto"/>
      <w:ind w:left="431" w:hanging="431"/>
      <w:contextualSpacing/>
      <w:outlineLvl w:val="0"/>
    </w:pPr>
    <w:rPr>
      <w:rFonts w:cs="Tahoma"/>
      <w:b/>
      <w:bCs/>
      <w:smallCaps/>
      <w:color w:val="E1001A"/>
      <w:spacing w:val="15"/>
      <w:sz w:val="28"/>
      <w:szCs w:val="22"/>
    </w:rPr>
  </w:style>
  <w:style w:type="paragraph" w:styleId="Rubrik2">
    <w:name w:val="heading 2"/>
    <w:basedOn w:val="Rubrik1"/>
    <w:next w:val="Normal"/>
    <w:link w:val="Rubrik2Char"/>
    <w:unhideWhenUsed/>
    <w:qFormat/>
    <w:rsid w:val="00045ECD"/>
    <w:pPr>
      <w:keepNext/>
      <w:keepLines/>
      <w:numPr>
        <w:ilvl w:val="1"/>
      </w:numPr>
      <w:shd w:val="clear" w:color="auto" w:fill="auto"/>
      <w:spacing w:before="300" w:after="120"/>
      <w:outlineLvl w:val="1"/>
    </w:pPr>
    <w:rPr>
      <w:sz w:val="24"/>
    </w:rPr>
  </w:style>
  <w:style w:type="paragraph" w:styleId="Rubrik3">
    <w:name w:val="heading 3"/>
    <w:basedOn w:val="Rubrik2"/>
    <w:next w:val="Normal"/>
    <w:link w:val="Rubrik3Char"/>
    <w:unhideWhenUsed/>
    <w:qFormat/>
    <w:rsid w:val="006C3E4E"/>
    <w:pPr>
      <w:numPr>
        <w:ilvl w:val="2"/>
      </w:numPr>
      <w:shd w:val="clear" w:color="auto" w:fill="F1F5F9"/>
      <w:spacing w:after="180"/>
      <w:outlineLvl w:val="2"/>
    </w:pPr>
    <w:rPr>
      <w:sz w:val="20"/>
      <w:lang w:eastAsia="en-GB" w:bidi="ar-SA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597787"/>
    <w:pPr>
      <w:keepNext/>
      <w:keepLines/>
      <w:suppressLineNumbers/>
      <w:suppressAutoHyphens/>
      <w:outlineLvl w:val="3"/>
    </w:pPr>
    <w:rPr>
      <w:rFonts w:cs="Tahoma"/>
      <w:b/>
      <w:bCs/>
      <w:smallCaps/>
      <w:color w:val="E1001A"/>
      <w:spacing w:val="15"/>
      <w:szCs w:val="22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0C619A"/>
    <w:pPr>
      <w:keepNext/>
      <w:keepLines/>
      <w:suppressLineNumbers/>
      <w:shd w:val="clear" w:color="auto" w:fill="DBE5F1" w:themeFill="accent1" w:themeFillTint="33"/>
      <w:suppressAutoHyphens/>
      <w:spacing w:before="300" w:after="0"/>
      <w:outlineLvl w:val="4"/>
    </w:pPr>
    <w:rPr>
      <w:b/>
      <w:smallCaps/>
      <w:color w:val="365F91"/>
      <w:spacing w:val="10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3417B3"/>
    <w:pPr>
      <w:numPr>
        <w:ilvl w:val="5"/>
        <w:numId w:val="27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Rubrik7">
    <w:name w:val="heading 7"/>
    <w:basedOn w:val="Normal"/>
    <w:next w:val="Normal"/>
    <w:link w:val="Rubrik7Char"/>
    <w:uiPriority w:val="9"/>
    <w:unhideWhenUsed/>
    <w:qFormat/>
    <w:rsid w:val="003417B3"/>
    <w:pPr>
      <w:numPr>
        <w:ilvl w:val="6"/>
        <w:numId w:val="27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Rubrik8">
    <w:name w:val="heading 8"/>
    <w:basedOn w:val="Normal"/>
    <w:next w:val="Normal"/>
    <w:link w:val="Rubrik8Char"/>
    <w:uiPriority w:val="9"/>
    <w:unhideWhenUsed/>
    <w:qFormat/>
    <w:rsid w:val="003417B3"/>
    <w:pPr>
      <w:numPr>
        <w:ilvl w:val="7"/>
        <w:numId w:val="27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Rubrik9">
    <w:name w:val="heading 9"/>
    <w:basedOn w:val="Normal"/>
    <w:next w:val="Normal"/>
    <w:link w:val="Rubrik9Char"/>
    <w:uiPriority w:val="9"/>
    <w:unhideWhenUsed/>
    <w:qFormat/>
    <w:rsid w:val="003417B3"/>
    <w:pPr>
      <w:numPr>
        <w:ilvl w:val="8"/>
        <w:numId w:val="27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HeadingBase">
    <w:name w:val="Heading Base"/>
    <w:next w:val="Normal"/>
    <w:rsid w:val="008A1763"/>
    <w:pPr>
      <w:widowControl w:val="0"/>
      <w:spacing w:before="360" w:after="120" w:line="360" w:lineRule="exact"/>
    </w:pPr>
    <w:rPr>
      <w:rFonts w:ascii="Gill Sans MT Light" w:hAnsi="Gill Sans MT Light"/>
      <w:b/>
      <w:color w:val="391B7B"/>
      <w:kern w:val="28"/>
      <w:sz w:val="28"/>
      <w:szCs w:val="28"/>
      <w:lang w:val="en-US" w:eastAsia="en-US" w:bidi="en-US"/>
    </w:rPr>
  </w:style>
  <w:style w:type="paragraph" w:customStyle="1" w:styleId="BodyText">
    <w:name w:val="BodyText"/>
    <w:link w:val="BodyTextChar"/>
    <w:rsid w:val="00143738"/>
    <w:pPr>
      <w:spacing w:before="120" w:after="240"/>
    </w:pPr>
    <w:rPr>
      <w:rFonts w:ascii="Verdana" w:hAnsi="Verdana"/>
      <w:szCs w:val="22"/>
      <w:lang w:val="en-US" w:eastAsia="en-US" w:bidi="en-US"/>
    </w:rPr>
  </w:style>
  <w:style w:type="character" w:customStyle="1" w:styleId="BodyTextChar">
    <w:name w:val="BodyText Char"/>
    <w:basedOn w:val="Standardstycketeckensnitt"/>
    <w:link w:val="BodyText"/>
    <w:rsid w:val="00143738"/>
    <w:rPr>
      <w:rFonts w:ascii="Verdana" w:hAnsi="Verdana"/>
      <w:szCs w:val="22"/>
      <w:lang w:val="en-US" w:eastAsia="en-US" w:bidi="en-US"/>
    </w:rPr>
  </w:style>
  <w:style w:type="character" w:styleId="AnvndHyperlnk">
    <w:name w:val="FollowedHyperlink"/>
    <w:basedOn w:val="Standardstycketeckensnitt"/>
    <w:rsid w:val="00841C3C"/>
    <w:rPr>
      <w:color w:val="800080"/>
      <w:u w:val="single"/>
    </w:rPr>
  </w:style>
  <w:style w:type="paragraph" w:customStyle="1" w:styleId="HeaderBase">
    <w:name w:val="Header Base"/>
    <w:basedOn w:val="Normal"/>
    <w:rsid w:val="00BF0EFF"/>
    <w:pPr>
      <w:keepLines/>
      <w:pBdr>
        <w:bottom w:val="single" w:sz="6" w:space="4" w:color="auto"/>
      </w:pBdr>
      <w:tabs>
        <w:tab w:val="center" w:pos="4320"/>
        <w:tab w:val="right" w:pos="8640"/>
      </w:tabs>
      <w:ind w:left="720"/>
    </w:pPr>
    <w:rPr>
      <w:rFonts w:ascii="Arial" w:hAnsi="Arial"/>
      <w:b/>
      <w:caps/>
      <w:spacing w:val="20"/>
      <w:sz w:val="18"/>
    </w:rPr>
  </w:style>
  <w:style w:type="paragraph" w:styleId="Dokumentversikt">
    <w:name w:val="Document Map"/>
    <w:basedOn w:val="Normal"/>
    <w:semiHidden/>
    <w:rsid w:val="00841C3C"/>
    <w:pPr>
      <w:shd w:val="clear" w:color="auto" w:fill="000080"/>
    </w:pPr>
    <w:rPr>
      <w:rFonts w:cs="Tahoma"/>
    </w:rPr>
  </w:style>
  <w:style w:type="character" w:styleId="Hyperlnk">
    <w:name w:val="Hyperlink"/>
    <w:basedOn w:val="Standardstycketeckensnitt"/>
    <w:uiPriority w:val="99"/>
    <w:rsid w:val="00841C3C"/>
    <w:rPr>
      <w:color w:val="0000FF"/>
      <w:u w:val="single"/>
    </w:rPr>
  </w:style>
  <w:style w:type="paragraph" w:styleId="Sidfot">
    <w:name w:val="footer"/>
    <w:basedOn w:val="Normal"/>
    <w:link w:val="SidfotChar"/>
    <w:uiPriority w:val="99"/>
    <w:rsid w:val="00803E37"/>
    <w:pPr>
      <w:tabs>
        <w:tab w:val="center" w:pos="3787"/>
        <w:tab w:val="right" w:pos="7589"/>
      </w:tabs>
      <w:spacing w:before="80"/>
    </w:pPr>
    <w:rPr>
      <w:color w:val="391B7B"/>
      <w:sz w:val="16"/>
      <w:szCs w:val="16"/>
    </w:rPr>
  </w:style>
  <w:style w:type="paragraph" w:styleId="Sidhuvud">
    <w:name w:val="header"/>
    <w:basedOn w:val="Normal"/>
    <w:rsid w:val="00BF7A6B"/>
    <w:pPr>
      <w:spacing w:before="80" w:after="480"/>
      <w:jc w:val="right"/>
    </w:pPr>
    <w:rPr>
      <w:color w:val="391B7B"/>
      <w:sz w:val="16"/>
      <w:szCs w:val="16"/>
    </w:rPr>
  </w:style>
  <w:style w:type="paragraph" w:customStyle="1" w:styleId="indent">
    <w:name w:val="indent"/>
    <w:basedOn w:val="BodyText"/>
    <w:rsid w:val="005425DA"/>
    <w:pPr>
      <w:ind w:left="1077"/>
    </w:pPr>
  </w:style>
  <w:style w:type="paragraph" w:styleId="Index1">
    <w:name w:val="index 1"/>
    <w:basedOn w:val="Normal"/>
    <w:next w:val="Normal"/>
    <w:uiPriority w:val="99"/>
    <w:semiHidden/>
    <w:rsid w:val="00841C3C"/>
    <w:pPr>
      <w:tabs>
        <w:tab w:val="right" w:leader="dot" w:pos="3744"/>
      </w:tabs>
      <w:spacing w:before="60" w:after="60"/>
      <w:ind w:left="289"/>
    </w:pPr>
    <w:rPr>
      <w:noProof/>
    </w:rPr>
  </w:style>
  <w:style w:type="paragraph" w:styleId="Index2">
    <w:name w:val="index 2"/>
    <w:basedOn w:val="Index1"/>
    <w:next w:val="Normal"/>
    <w:semiHidden/>
    <w:rsid w:val="00841C3C"/>
    <w:pPr>
      <w:spacing w:after="0"/>
      <w:ind w:left="578"/>
    </w:pPr>
  </w:style>
  <w:style w:type="paragraph" w:styleId="Index3">
    <w:name w:val="index 3"/>
    <w:basedOn w:val="Index2"/>
    <w:next w:val="Normal"/>
    <w:semiHidden/>
    <w:rsid w:val="00841C3C"/>
    <w:pPr>
      <w:ind w:left="862"/>
    </w:pPr>
  </w:style>
  <w:style w:type="paragraph" w:styleId="Index4">
    <w:name w:val="index 4"/>
    <w:basedOn w:val="Index3"/>
    <w:next w:val="Normal"/>
    <w:semiHidden/>
    <w:rsid w:val="00841C3C"/>
    <w:pPr>
      <w:ind w:left="1152"/>
    </w:pPr>
  </w:style>
  <w:style w:type="paragraph" w:styleId="Index5">
    <w:name w:val="index 5"/>
    <w:basedOn w:val="Normal"/>
    <w:next w:val="Normal"/>
    <w:semiHidden/>
    <w:rsid w:val="00841C3C"/>
    <w:pPr>
      <w:tabs>
        <w:tab w:val="right" w:pos="2628"/>
      </w:tabs>
      <w:ind w:left="1000" w:hanging="200"/>
    </w:pPr>
    <w:rPr>
      <w:sz w:val="18"/>
    </w:rPr>
  </w:style>
  <w:style w:type="paragraph" w:styleId="Punktlista">
    <w:name w:val="List Bullet"/>
    <w:basedOn w:val="BodyText"/>
    <w:link w:val="PunktlistaChar"/>
    <w:rsid w:val="006D6822"/>
    <w:pPr>
      <w:numPr>
        <w:numId w:val="2"/>
      </w:numPr>
      <w:tabs>
        <w:tab w:val="clear" w:pos="1080"/>
        <w:tab w:val="num" w:pos="400"/>
      </w:tabs>
      <w:spacing w:after="120"/>
      <w:ind w:left="400" w:hanging="400"/>
    </w:pPr>
    <w:rPr>
      <w:i/>
      <w:iCs/>
    </w:rPr>
  </w:style>
  <w:style w:type="character" w:customStyle="1" w:styleId="PunktlistaChar">
    <w:name w:val="Punktlista Char"/>
    <w:basedOn w:val="BodyTextChar"/>
    <w:link w:val="Punktlista"/>
    <w:rsid w:val="006D6822"/>
    <w:rPr>
      <w:rFonts w:ascii="Verdana" w:hAnsi="Verdana"/>
      <w:i/>
      <w:iCs/>
      <w:szCs w:val="22"/>
      <w:lang w:val="en-US" w:eastAsia="en-US" w:bidi="en-US"/>
    </w:rPr>
  </w:style>
  <w:style w:type="paragraph" w:styleId="Listafortstt">
    <w:name w:val="List Continue"/>
    <w:basedOn w:val="Punktlista"/>
    <w:next w:val="Punktlista"/>
    <w:link w:val="ListafortsttChar"/>
    <w:rsid w:val="00841C3C"/>
    <w:pPr>
      <w:numPr>
        <w:numId w:val="0"/>
      </w:numPr>
      <w:ind w:left="1080"/>
    </w:pPr>
  </w:style>
  <w:style w:type="paragraph" w:styleId="Index6">
    <w:name w:val="index 6"/>
    <w:basedOn w:val="Normal"/>
    <w:next w:val="Normal"/>
    <w:semiHidden/>
    <w:rsid w:val="00841C3C"/>
    <w:pPr>
      <w:tabs>
        <w:tab w:val="right" w:pos="2628"/>
      </w:tabs>
      <w:ind w:left="1200" w:hanging="200"/>
    </w:pPr>
    <w:rPr>
      <w:sz w:val="18"/>
    </w:rPr>
  </w:style>
  <w:style w:type="paragraph" w:styleId="Innehll1">
    <w:name w:val="toc 1"/>
    <w:next w:val="Normal"/>
    <w:uiPriority w:val="39"/>
    <w:qFormat/>
    <w:rsid w:val="00ED6595"/>
    <w:pPr>
      <w:tabs>
        <w:tab w:val="left" w:pos="284"/>
        <w:tab w:val="right" w:pos="9356"/>
      </w:tabs>
      <w:spacing w:before="120" w:after="240"/>
      <w:contextualSpacing/>
    </w:pPr>
    <w:rPr>
      <w:rFonts w:ascii="Verdana" w:hAnsi="Verdana"/>
      <w:smallCaps/>
      <w:szCs w:val="24"/>
      <w:lang w:eastAsia="en-US" w:bidi="en-US"/>
    </w:rPr>
  </w:style>
  <w:style w:type="paragraph" w:styleId="Innehll2">
    <w:name w:val="toc 2"/>
    <w:basedOn w:val="Innehll1"/>
    <w:next w:val="Normal"/>
    <w:uiPriority w:val="39"/>
    <w:rsid w:val="00A32E08"/>
    <w:pPr>
      <w:spacing w:before="60" w:after="60"/>
      <w:ind w:left="851" w:hanging="851"/>
    </w:pPr>
  </w:style>
  <w:style w:type="paragraph" w:styleId="Innehll3">
    <w:name w:val="toc 3"/>
    <w:basedOn w:val="Innehll2"/>
    <w:next w:val="Normal"/>
    <w:uiPriority w:val="39"/>
    <w:rsid w:val="00687970"/>
    <w:pPr>
      <w:tabs>
        <w:tab w:val="left" w:pos="1134"/>
      </w:tabs>
    </w:pPr>
  </w:style>
  <w:style w:type="paragraph" w:styleId="Innehll4">
    <w:name w:val="toc 4"/>
    <w:basedOn w:val="Innehll3"/>
    <w:next w:val="Normal"/>
    <w:uiPriority w:val="39"/>
    <w:rsid w:val="00687970"/>
  </w:style>
  <w:style w:type="paragraph" w:styleId="Index7">
    <w:name w:val="index 7"/>
    <w:basedOn w:val="Normal"/>
    <w:next w:val="Normal"/>
    <w:semiHidden/>
    <w:rsid w:val="00841C3C"/>
    <w:pPr>
      <w:tabs>
        <w:tab w:val="right" w:pos="2628"/>
      </w:tabs>
      <w:ind w:left="1400" w:hanging="200"/>
    </w:pPr>
    <w:rPr>
      <w:sz w:val="18"/>
    </w:rPr>
  </w:style>
  <w:style w:type="paragraph" w:styleId="Index8">
    <w:name w:val="index 8"/>
    <w:basedOn w:val="Normal"/>
    <w:next w:val="Normal"/>
    <w:semiHidden/>
    <w:rsid w:val="00841C3C"/>
    <w:pPr>
      <w:tabs>
        <w:tab w:val="right" w:pos="2628"/>
      </w:tabs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rsid w:val="00841C3C"/>
    <w:pPr>
      <w:tabs>
        <w:tab w:val="right" w:pos="2628"/>
      </w:tabs>
      <w:ind w:left="1800" w:hanging="200"/>
    </w:pPr>
    <w:rPr>
      <w:sz w:val="18"/>
    </w:rPr>
  </w:style>
  <w:style w:type="paragraph" w:styleId="Indexrubrik">
    <w:name w:val="index heading"/>
    <w:basedOn w:val="Normal"/>
    <w:next w:val="Index1"/>
    <w:semiHidden/>
    <w:rsid w:val="00DC3075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/>
      <w:b/>
      <w:sz w:val="22"/>
    </w:rPr>
  </w:style>
  <w:style w:type="character" w:styleId="Radnummer">
    <w:name w:val="line number"/>
    <w:basedOn w:val="Standardstycketeckensnitt"/>
    <w:rsid w:val="00841C3C"/>
  </w:style>
  <w:style w:type="paragraph" w:styleId="Punktlista2">
    <w:name w:val="List Bullet 2"/>
    <w:basedOn w:val="Punktlista"/>
    <w:next w:val="Punktlista"/>
    <w:link w:val="Punktlista2Char"/>
    <w:rsid w:val="006D6822"/>
    <w:pPr>
      <w:numPr>
        <w:numId w:val="1"/>
      </w:numPr>
      <w:tabs>
        <w:tab w:val="clear" w:pos="1437"/>
        <w:tab w:val="num" w:pos="800"/>
      </w:tabs>
      <w:ind w:left="800" w:hanging="400"/>
    </w:pPr>
  </w:style>
  <w:style w:type="character" w:customStyle="1" w:styleId="Punktlista2Char">
    <w:name w:val="Punktlista 2 Char"/>
    <w:basedOn w:val="PunktlistaChar"/>
    <w:link w:val="Punktlista2"/>
    <w:rsid w:val="006D6822"/>
    <w:rPr>
      <w:rFonts w:ascii="Verdana" w:hAnsi="Verdana"/>
      <w:i/>
      <w:iCs/>
      <w:szCs w:val="22"/>
      <w:lang w:val="en-US" w:eastAsia="en-US" w:bidi="en-US"/>
    </w:rPr>
  </w:style>
  <w:style w:type="paragraph" w:styleId="Numreradlista">
    <w:name w:val="List Number"/>
    <w:basedOn w:val="BodyText"/>
    <w:link w:val="NumreradlistaChar"/>
    <w:rsid w:val="00D74C5A"/>
    <w:pPr>
      <w:numPr>
        <w:numId w:val="6"/>
      </w:numPr>
      <w:tabs>
        <w:tab w:val="left" w:pos="400"/>
      </w:tabs>
      <w:spacing w:after="120"/>
    </w:pPr>
    <w:rPr>
      <w:rFonts w:ascii="Calibri" w:hAnsi="Calibri"/>
      <w:spacing w:val="-5"/>
    </w:rPr>
  </w:style>
  <w:style w:type="paragraph" w:styleId="Numreradlista2">
    <w:name w:val="List Number 2"/>
    <w:basedOn w:val="Numreradlista"/>
    <w:link w:val="Numreradlista2Char"/>
    <w:rsid w:val="006D6822"/>
    <w:pPr>
      <w:numPr>
        <w:numId w:val="3"/>
      </w:numPr>
      <w:tabs>
        <w:tab w:val="clear" w:pos="400"/>
        <w:tab w:val="clear" w:pos="1120"/>
        <w:tab w:val="left" w:pos="800"/>
      </w:tabs>
      <w:ind w:left="800" w:hanging="400"/>
    </w:pPr>
  </w:style>
  <w:style w:type="character" w:styleId="Sidnummer">
    <w:name w:val="page number"/>
    <w:basedOn w:val="Standardstycketeckensnitt"/>
    <w:rsid w:val="005C3B5D"/>
    <w:rPr>
      <w:rFonts w:ascii="Futura Std Book" w:hAnsi="Futura Std Book"/>
    </w:rPr>
  </w:style>
  <w:style w:type="paragraph" w:styleId="Innehll5">
    <w:name w:val="toc 5"/>
    <w:basedOn w:val="Normal"/>
    <w:next w:val="Normal"/>
    <w:uiPriority w:val="39"/>
    <w:rsid w:val="000A5D74"/>
    <w:pPr>
      <w:tabs>
        <w:tab w:val="right" w:pos="9356"/>
      </w:tabs>
      <w:spacing w:line="240" w:lineRule="auto"/>
      <w:ind w:left="284"/>
    </w:pPr>
    <w:rPr>
      <w:sz w:val="18"/>
    </w:rPr>
  </w:style>
  <w:style w:type="paragraph" w:styleId="Innehll6">
    <w:name w:val="toc 6"/>
    <w:basedOn w:val="Normal"/>
    <w:next w:val="Normal"/>
    <w:semiHidden/>
    <w:rsid w:val="00113CBF"/>
    <w:pPr>
      <w:tabs>
        <w:tab w:val="right" w:leader="dot" w:pos="5943"/>
      </w:tabs>
      <w:ind w:left="1000"/>
    </w:pPr>
  </w:style>
  <w:style w:type="paragraph" w:styleId="Innehll7">
    <w:name w:val="toc 7"/>
    <w:basedOn w:val="Normal"/>
    <w:next w:val="Normal"/>
    <w:semiHidden/>
    <w:rsid w:val="00113CBF"/>
    <w:pPr>
      <w:tabs>
        <w:tab w:val="right" w:leader="dot" w:pos="5943"/>
      </w:tabs>
      <w:ind w:left="1200"/>
    </w:pPr>
  </w:style>
  <w:style w:type="paragraph" w:styleId="Innehll8">
    <w:name w:val="toc 8"/>
    <w:basedOn w:val="Normal"/>
    <w:next w:val="Normal"/>
    <w:semiHidden/>
    <w:rsid w:val="00113CBF"/>
    <w:pPr>
      <w:tabs>
        <w:tab w:val="right" w:leader="dot" w:pos="5943"/>
      </w:tabs>
      <w:ind w:left="1400"/>
    </w:pPr>
  </w:style>
  <w:style w:type="paragraph" w:styleId="Innehll9">
    <w:name w:val="toc 9"/>
    <w:basedOn w:val="Normal"/>
    <w:next w:val="Normal"/>
    <w:semiHidden/>
    <w:rsid w:val="00113CBF"/>
    <w:pPr>
      <w:tabs>
        <w:tab w:val="right" w:leader="dot" w:pos="5943"/>
      </w:tabs>
      <w:ind w:left="1600"/>
    </w:pPr>
  </w:style>
  <w:style w:type="paragraph" w:customStyle="1" w:styleId="machine">
    <w:name w:val="machine"/>
    <w:basedOn w:val="indent"/>
    <w:next w:val="Normal"/>
    <w:rsid w:val="00841C3C"/>
    <w:rPr>
      <w:rFonts w:ascii="Courier New" w:hAnsi="Courier New"/>
    </w:rPr>
  </w:style>
  <w:style w:type="paragraph" w:customStyle="1" w:styleId="Note">
    <w:name w:val="Note"/>
    <w:next w:val="Normal"/>
    <w:uiPriority w:val="99"/>
    <w:rsid w:val="00566D89"/>
    <w:pPr>
      <w:numPr>
        <w:numId w:val="17"/>
      </w:numPr>
      <w:pBdr>
        <w:top w:val="single" w:sz="8" w:space="1" w:color="009900"/>
        <w:bottom w:val="single" w:sz="8" w:space="1" w:color="009900"/>
      </w:pBdr>
      <w:spacing w:before="120" w:after="120"/>
      <w:ind w:left="720"/>
    </w:pPr>
    <w:rPr>
      <w:rFonts w:ascii="Verdana" w:hAnsi="Verdana"/>
      <w:lang w:eastAsia="en-US"/>
    </w:rPr>
  </w:style>
  <w:style w:type="paragraph" w:styleId="Beskrivning">
    <w:name w:val="caption"/>
    <w:basedOn w:val="Normal"/>
    <w:next w:val="Normal"/>
    <w:unhideWhenUsed/>
    <w:qFormat/>
    <w:rsid w:val="00566D89"/>
    <w:pPr>
      <w:numPr>
        <w:numId w:val="7"/>
      </w:numPr>
      <w:spacing w:before="0" w:after="60" w:line="240" w:lineRule="auto"/>
      <w:ind w:left="0" w:firstLine="0"/>
      <w:contextualSpacing/>
      <w:jc w:val="center"/>
    </w:pPr>
    <w:rPr>
      <w:bCs/>
      <w:color w:val="365F91"/>
      <w:sz w:val="16"/>
      <w:szCs w:val="16"/>
    </w:rPr>
  </w:style>
  <w:style w:type="character" w:customStyle="1" w:styleId="BoldText">
    <w:name w:val="BoldText"/>
    <w:rsid w:val="00841C3C"/>
    <w:rPr>
      <w:rFonts w:ascii="Verdana" w:hAnsi="Verdana"/>
      <w:b/>
      <w:sz w:val="20"/>
    </w:rPr>
  </w:style>
  <w:style w:type="paragraph" w:styleId="Lista">
    <w:name w:val="List"/>
    <w:basedOn w:val="BodyText"/>
    <w:rsid w:val="00841C3C"/>
    <w:pPr>
      <w:ind w:left="283" w:hanging="283"/>
    </w:pPr>
  </w:style>
  <w:style w:type="character" w:customStyle="1" w:styleId="ItalicText">
    <w:name w:val="ItalicText"/>
    <w:rsid w:val="00841C3C"/>
    <w:rPr>
      <w:rFonts w:ascii="Verdana" w:hAnsi="Verdana"/>
      <w:i/>
      <w:sz w:val="20"/>
    </w:rPr>
  </w:style>
  <w:style w:type="paragraph" w:styleId="Figurfrteckning">
    <w:name w:val="table of figures"/>
    <w:basedOn w:val="Normal"/>
    <w:next w:val="Normal"/>
    <w:semiHidden/>
    <w:rsid w:val="00841C3C"/>
  </w:style>
  <w:style w:type="paragraph" w:customStyle="1" w:styleId="DocCategory">
    <w:name w:val="DocCategory"/>
    <w:basedOn w:val="Normal"/>
    <w:rsid w:val="00C94BA2"/>
    <w:pPr>
      <w:shd w:val="clear" w:color="auto" w:fill="E1001A"/>
      <w:spacing w:before="210" w:after="210"/>
      <w:ind w:left="30" w:right="45"/>
    </w:pPr>
    <w:rPr>
      <w:b/>
      <w:color w:val="FFFFFF"/>
      <w:sz w:val="36"/>
      <w:szCs w:val="36"/>
    </w:rPr>
  </w:style>
  <w:style w:type="paragraph" w:customStyle="1" w:styleId="DocTitle">
    <w:name w:val="DocTitle"/>
    <w:basedOn w:val="Normal"/>
    <w:rsid w:val="00566D89"/>
    <w:pPr>
      <w:spacing w:after="720"/>
      <w:jc w:val="center"/>
    </w:pPr>
    <w:rPr>
      <w:b/>
      <w:color w:val="000000" w:themeColor="text1"/>
      <w:sz w:val="56"/>
      <w:szCs w:val="56"/>
    </w:rPr>
  </w:style>
  <w:style w:type="paragraph" w:styleId="Fotnotstext">
    <w:name w:val="footnote text"/>
    <w:basedOn w:val="Normal"/>
    <w:semiHidden/>
    <w:rsid w:val="00DC3075"/>
  </w:style>
  <w:style w:type="character" w:styleId="Fotnotsreferens">
    <w:name w:val="footnote reference"/>
    <w:basedOn w:val="Standardstycketeckensnitt"/>
    <w:semiHidden/>
    <w:rsid w:val="00304071"/>
    <w:rPr>
      <w:b/>
      <w:vertAlign w:val="superscript"/>
    </w:rPr>
  </w:style>
  <w:style w:type="paragraph" w:styleId="Ballongtext">
    <w:name w:val="Balloon Text"/>
    <w:basedOn w:val="Normal"/>
    <w:semiHidden/>
    <w:rsid w:val="008958CD"/>
    <w:rPr>
      <w:rFonts w:cs="Tahoma"/>
      <w:sz w:val="16"/>
      <w:szCs w:val="16"/>
    </w:rPr>
  </w:style>
  <w:style w:type="paragraph" w:styleId="Indragetstycke">
    <w:name w:val="Block Text"/>
    <w:basedOn w:val="Normal"/>
    <w:rsid w:val="00941D0B"/>
    <w:pPr>
      <w:spacing w:after="120"/>
      <w:ind w:left="1440" w:right="1440"/>
    </w:pPr>
  </w:style>
  <w:style w:type="paragraph" w:styleId="Brdtext">
    <w:name w:val="Body Text"/>
    <w:basedOn w:val="Normal"/>
    <w:rsid w:val="00941D0B"/>
    <w:pPr>
      <w:spacing w:after="120"/>
    </w:pPr>
  </w:style>
  <w:style w:type="paragraph" w:styleId="Brdtext2">
    <w:name w:val="Body Text 2"/>
    <w:basedOn w:val="Normal"/>
    <w:rsid w:val="00941D0B"/>
    <w:pPr>
      <w:spacing w:after="120" w:line="480" w:lineRule="auto"/>
    </w:pPr>
  </w:style>
  <w:style w:type="paragraph" w:styleId="Brdtext3">
    <w:name w:val="Body Text 3"/>
    <w:basedOn w:val="Normal"/>
    <w:rsid w:val="00941D0B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rsid w:val="00941D0B"/>
    <w:pPr>
      <w:ind w:firstLine="210"/>
    </w:pPr>
  </w:style>
  <w:style w:type="paragraph" w:styleId="Brdtextmedindrag">
    <w:name w:val="Body Text Indent"/>
    <w:basedOn w:val="Normal"/>
    <w:rsid w:val="00941D0B"/>
    <w:pPr>
      <w:spacing w:after="120"/>
      <w:ind w:left="283"/>
    </w:pPr>
  </w:style>
  <w:style w:type="paragraph" w:styleId="Brdtextmedfrstaindrag2">
    <w:name w:val="Body Text First Indent 2"/>
    <w:basedOn w:val="Brdtextmedindrag"/>
    <w:rsid w:val="00941D0B"/>
    <w:pPr>
      <w:ind w:firstLine="210"/>
    </w:pPr>
  </w:style>
  <w:style w:type="paragraph" w:styleId="Brdtextmedindrag2">
    <w:name w:val="Body Text Indent 2"/>
    <w:basedOn w:val="Normal"/>
    <w:rsid w:val="00941D0B"/>
    <w:pPr>
      <w:spacing w:after="120" w:line="480" w:lineRule="auto"/>
      <w:ind w:left="283"/>
    </w:pPr>
  </w:style>
  <w:style w:type="paragraph" w:styleId="Brdtextmedindrag3">
    <w:name w:val="Body Text Indent 3"/>
    <w:basedOn w:val="Normal"/>
    <w:rsid w:val="00941D0B"/>
    <w:pPr>
      <w:spacing w:after="120"/>
      <w:ind w:left="283"/>
    </w:pPr>
    <w:rPr>
      <w:sz w:val="16"/>
      <w:szCs w:val="16"/>
    </w:rPr>
  </w:style>
  <w:style w:type="paragraph" w:styleId="Avslutandetext">
    <w:name w:val="Closing"/>
    <w:basedOn w:val="Normal"/>
    <w:rsid w:val="00941D0B"/>
    <w:pPr>
      <w:ind w:left="4252"/>
    </w:pPr>
  </w:style>
  <w:style w:type="paragraph" w:styleId="Kommentarer">
    <w:name w:val="annotation text"/>
    <w:basedOn w:val="Normal"/>
    <w:semiHidden/>
    <w:rsid w:val="00941D0B"/>
  </w:style>
  <w:style w:type="paragraph" w:styleId="Kommentarsmne">
    <w:name w:val="annotation subject"/>
    <w:basedOn w:val="Kommentarer"/>
    <w:next w:val="Kommentarer"/>
    <w:semiHidden/>
    <w:rsid w:val="00941D0B"/>
    <w:rPr>
      <w:b/>
      <w:bCs/>
    </w:rPr>
  </w:style>
  <w:style w:type="paragraph" w:styleId="Datum">
    <w:name w:val="Date"/>
    <w:basedOn w:val="Normal"/>
    <w:next w:val="Normal"/>
    <w:rsid w:val="00941D0B"/>
  </w:style>
  <w:style w:type="paragraph" w:styleId="E-postsignatur">
    <w:name w:val="E-mail Signature"/>
    <w:basedOn w:val="Normal"/>
    <w:rsid w:val="00941D0B"/>
  </w:style>
  <w:style w:type="paragraph" w:styleId="Slutkommentar">
    <w:name w:val="endnote text"/>
    <w:basedOn w:val="Normal"/>
    <w:semiHidden/>
    <w:rsid w:val="00941D0B"/>
  </w:style>
  <w:style w:type="paragraph" w:styleId="Adress-brev">
    <w:name w:val="envelope address"/>
    <w:basedOn w:val="Normal"/>
    <w:rsid w:val="00941D0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Avsndaradress-brev">
    <w:name w:val="envelope return"/>
    <w:basedOn w:val="Normal"/>
    <w:rsid w:val="00941D0B"/>
    <w:rPr>
      <w:rFonts w:ascii="Arial" w:hAnsi="Arial" w:cs="Arial"/>
    </w:rPr>
  </w:style>
  <w:style w:type="paragraph" w:styleId="HTML-adress">
    <w:name w:val="HTML Address"/>
    <w:basedOn w:val="Normal"/>
    <w:rsid w:val="00941D0B"/>
    <w:rPr>
      <w:i/>
      <w:iCs/>
    </w:rPr>
  </w:style>
  <w:style w:type="paragraph" w:styleId="HTML-frformaterad">
    <w:name w:val="HTML Preformatted"/>
    <w:basedOn w:val="Normal"/>
    <w:rsid w:val="00941D0B"/>
    <w:rPr>
      <w:rFonts w:ascii="Courier New" w:hAnsi="Courier New" w:cs="Courier New"/>
    </w:rPr>
  </w:style>
  <w:style w:type="paragraph" w:styleId="Lista2">
    <w:name w:val="List 2"/>
    <w:basedOn w:val="Normal"/>
    <w:rsid w:val="00941D0B"/>
    <w:pPr>
      <w:ind w:left="566" w:hanging="283"/>
    </w:pPr>
  </w:style>
  <w:style w:type="paragraph" w:styleId="Lista3">
    <w:name w:val="List 3"/>
    <w:basedOn w:val="Normal"/>
    <w:rsid w:val="00941D0B"/>
    <w:pPr>
      <w:ind w:left="849" w:hanging="283"/>
    </w:pPr>
  </w:style>
  <w:style w:type="paragraph" w:styleId="Lista4">
    <w:name w:val="List 4"/>
    <w:basedOn w:val="Normal"/>
    <w:rsid w:val="00941D0B"/>
    <w:pPr>
      <w:ind w:left="1132" w:hanging="283"/>
    </w:pPr>
  </w:style>
  <w:style w:type="paragraph" w:styleId="Lista5">
    <w:name w:val="List 5"/>
    <w:basedOn w:val="Normal"/>
    <w:rsid w:val="00941D0B"/>
    <w:pPr>
      <w:ind w:left="1415" w:hanging="283"/>
    </w:pPr>
  </w:style>
  <w:style w:type="paragraph" w:styleId="Punktlista3">
    <w:name w:val="List Bullet 3"/>
    <w:basedOn w:val="Normal"/>
    <w:autoRedefine/>
    <w:rsid w:val="00941D0B"/>
    <w:pPr>
      <w:tabs>
        <w:tab w:val="num" w:pos="926"/>
      </w:tabs>
      <w:ind w:left="926" w:hanging="360"/>
    </w:pPr>
  </w:style>
  <w:style w:type="paragraph" w:styleId="Punktlista4">
    <w:name w:val="List Bullet 4"/>
    <w:basedOn w:val="Normal"/>
    <w:autoRedefine/>
    <w:rsid w:val="00941D0B"/>
    <w:pPr>
      <w:tabs>
        <w:tab w:val="num" w:pos="1209"/>
      </w:tabs>
      <w:ind w:left="1209" w:hanging="360"/>
    </w:pPr>
  </w:style>
  <w:style w:type="paragraph" w:styleId="Punktlista5">
    <w:name w:val="List Bullet 5"/>
    <w:basedOn w:val="Normal"/>
    <w:autoRedefine/>
    <w:rsid w:val="00941D0B"/>
    <w:pPr>
      <w:tabs>
        <w:tab w:val="num" w:pos="1492"/>
      </w:tabs>
      <w:ind w:left="1492" w:hanging="360"/>
    </w:pPr>
  </w:style>
  <w:style w:type="paragraph" w:styleId="Listafortstt2">
    <w:name w:val="List Continue 2"/>
    <w:basedOn w:val="Normal"/>
    <w:rsid w:val="00941D0B"/>
    <w:pPr>
      <w:spacing w:after="120"/>
      <w:ind w:left="566"/>
    </w:pPr>
  </w:style>
  <w:style w:type="paragraph" w:styleId="Listafortstt3">
    <w:name w:val="List Continue 3"/>
    <w:basedOn w:val="Normal"/>
    <w:rsid w:val="00941D0B"/>
    <w:pPr>
      <w:spacing w:after="120"/>
      <w:ind w:left="849"/>
    </w:pPr>
  </w:style>
  <w:style w:type="paragraph" w:styleId="Listafortstt4">
    <w:name w:val="List Continue 4"/>
    <w:basedOn w:val="Normal"/>
    <w:rsid w:val="00941D0B"/>
    <w:pPr>
      <w:spacing w:after="120"/>
      <w:ind w:left="1132"/>
    </w:pPr>
  </w:style>
  <w:style w:type="paragraph" w:styleId="Listafortstt5">
    <w:name w:val="List Continue 5"/>
    <w:basedOn w:val="Normal"/>
    <w:rsid w:val="00941D0B"/>
    <w:pPr>
      <w:spacing w:after="120"/>
      <w:ind w:left="1415"/>
    </w:pPr>
  </w:style>
  <w:style w:type="paragraph" w:styleId="Numreradlista3">
    <w:name w:val="List Number 3"/>
    <w:basedOn w:val="Normal"/>
    <w:rsid w:val="00941D0B"/>
    <w:pPr>
      <w:tabs>
        <w:tab w:val="num" w:pos="926"/>
      </w:tabs>
      <w:ind w:left="926" w:hanging="360"/>
    </w:pPr>
  </w:style>
  <w:style w:type="paragraph" w:styleId="Numreradlista4">
    <w:name w:val="List Number 4"/>
    <w:basedOn w:val="Normal"/>
    <w:rsid w:val="00941D0B"/>
    <w:pPr>
      <w:tabs>
        <w:tab w:val="num" w:pos="1209"/>
      </w:tabs>
      <w:ind w:left="1209" w:hanging="360"/>
    </w:pPr>
  </w:style>
  <w:style w:type="paragraph" w:styleId="Numreradlista5">
    <w:name w:val="List Number 5"/>
    <w:basedOn w:val="Normal"/>
    <w:rsid w:val="00941D0B"/>
    <w:pPr>
      <w:tabs>
        <w:tab w:val="num" w:pos="1492"/>
      </w:tabs>
      <w:ind w:left="1492" w:hanging="360"/>
    </w:pPr>
  </w:style>
  <w:style w:type="paragraph" w:styleId="Makrotext">
    <w:name w:val="macro"/>
    <w:semiHidden/>
    <w:rsid w:val="00941D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240" w:line="276" w:lineRule="auto"/>
      <w:ind w:left="720"/>
    </w:pPr>
    <w:rPr>
      <w:rFonts w:ascii="Courier New" w:hAnsi="Courier New" w:cs="Courier New"/>
      <w:sz w:val="22"/>
      <w:szCs w:val="22"/>
      <w:lang w:val="en-US" w:eastAsia="en-US" w:bidi="en-US"/>
    </w:rPr>
  </w:style>
  <w:style w:type="paragraph" w:styleId="Meddelanderubrik">
    <w:name w:val="Message Header"/>
    <w:basedOn w:val="Normal"/>
    <w:rsid w:val="00941D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b">
    <w:name w:val="Normal (Web)"/>
    <w:basedOn w:val="Normal"/>
    <w:rsid w:val="00941D0B"/>
    <w:rPr>
      <w:rFonts w:ascii="Times New Roman" w:hAnsi="Times New Roman"/>
      <w:sz w:val="24"/>
      <w:szCs w:val="24"/>
    </w:rPr>
  </w:style>
  <w:style w:type="paragraph" w:styleId="Normaltindrag">
    <w:name w:val="Normal Indent"/>
    <w:basedOn w:val="Normal"/>
    <w:rsid w:val="00941D0B"/>
  </w:style>
  <w:style w:type="paragraph" w:styleId="Anteckningsrubrik">
    <w:name w:val="Note Heading"/>
    <w:basedOn w:val="Normal"/>
    <w:next w:val="Normal"/>
    <w:rsid w:val="00941D0B"/>
  </w:style>
  <w:style w:type="paragraph" w:styleId="Oformateradtext">
    <w:name w:val="Plain Text"/>
    <w:basedOn w:val="Normal"/>
    <w:rsid w:val="00941D0B"/>
    <w:rPr>
      <w:rFonts w:ascii="Courier New" w:hAnsi="Courier New" w:cs="Courier New"/>
    </w:rPr>
  </w:style>
  <w:style w:type="paragraph" w:styleId="Inledning">
    <w:name w:val="Salutation"/>
    <w:basedOn w:val="Normal"/>
    <w:next w:val="Normal"/>
    <w:rsid w:val="00941D0B"/>
  </w:style>
  <w:style w:type="paragraph" w:styleId="Signatur">
    <w:name w:val="Signature"/>
    <w:basedOn w:val="Normal"/>
    <w:rsid w:val="00941D0B"/>
    <w:pPr>
      <w:ind w:left="4252"/>
    </w:pPr>
  </w:style>
  <w:style w:type="paragraph" w:styleId="Underrubrik">
    <w:name w:val="Subtitle"/>
    <w:basedOn w:val="Normal"/>
    <w:next w:val="Normal"/>
    <w:link w:val="UnderrubrikChar"/>
    <w:uiPriority w:val="11"/>
    <w:qFormat/>
    <w:rsid w:val="0085241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paragraph" w:styleId="Citatfrteckning">
    <w:name w:val="table of authorities"/>
    <w:basedOn w:val="Normal"/>
    <w:next w:val="Normal"/>
    <w:semiHidden/>
    <w:rsid w:val="00941D0B"/>
    <w:pPr>
      <w:ind w:left="200" w:hanging="200"/>
    </w:pPr>
  </w:style>
  <w:style w:type="paragraph" w:styleId="Rubrik">
    <w:name w:val="Title"/>
    <w:basedOn w:val="Normal"/>
    <w:next w:val="Normal"/>
    <w:link w:val="RubrikChar"/>
    <w:uiPriority w:val="10"/>
    <w:qFormat/>
    <w:rsid w:val="00852416"/>
    <w:pPr>
      <w:spacing w:before="720"/>
    </w:pPr>
    <w:rPr>
      <w:caps/>
      <w:color w:val="4F81BD"/>
      <w:spacing w:val="10"/>
      <w:kern w:val="28"/>
      <w:sz w:val="52"/>
      <w:szCs w:val="52"/>
    </w:rPr>
  </w:style>
  <w:style w:type="paragraph" w:styleId="Citatfrteckningsrubrik">
    <w:name w:val="toa heading"/>
    <w:basedOn w:val="Normal"/>
    <w:next w:val="Normal"/>
    <w:semiHidden/>
    <w:rsid w:val="005C3B5D"/>
    <w:pPr>
      <w:spacing w:before="120"/>
    </w:pPr>
    <w:rPr>
      <w:rFonts w:cs="Arial"/>
      <w:b/>
      <w:bCs/>
      <w:sz w:val="24"/>
      <w:szCs w:val="24"/>
    </w:rPr>
  </w:style>
  <w:style w:type="character" w:styleId="Stark">
    <w:name w:val="Strong"/>
    <w:uiPriority w:val="22"/>
    <w:qFormat/>
    <w:rsid w:val="00852416"/>
    <w:rPr>
      <w:b/>
      <w:bCs/>
    </w:rPr>
  </w:style>
  <w:style w:type="paragraph" w:customStyle="1" w:styleId="FrontHead">
    <w:name w:val="FrontHead"/>
    <w:basedOn w:val="HeadingBase"/>
    <w:next w:val="Rubrik2"/>
    <w:rsid w:val="00B84C60"/>
    <w:pPr>
      <w:spacing w:before="0" w:line="240" w:lineRule="auto"/>
      <w:ind w:right="2880"/>
    </w:pPr>
    <w:rPr>
      <w:b w:val="0"/>
      <w:color w:val="FFFFFF"/>
      <w:kern w:val="0"/>
      <w:sz w:val="44"/>
      <w:szCs w:val="44"/>
      <w:lang w:eastAsia="en-GB"/>
    </w:rPr>
  </w:style>
  <w:style w:type="paragraph" w:customStyle="1" w:styleId="FrontHead2">
    <w:name w:val="FrontHead2"/>
    <w:basedOn w:val="FrontHead"/>
    <w:rsid w:val="00B84C60"/>
    <w:pPr>
      <w:spacing w:before="1000" w:after="0"/>
      <w:ind w:left="3958" w:right="0"/>
    </w:pPr>
    <w:rPr>
      <w:rFonts w:cs="Arial"/>
      <w:bCs/>
      <w:color w:val="391B7B"/>
      <w:sz w:val="100"/>
      <w:szCs w:val="100"/>
    </w:rPr>
  </w:style>
  <w:style w:type="paragraph" w:customStyle="1" w:styleId="FrontHead3">
    <w:name w:val="FrontHead3"/>
    <w:basedOn w:val="FrontHead2"/>
    <w:next w:val="BodyText"/>
    <w:rsid w:val="00B84C60"/>
    <w:pPr>
      <w:spacing w:before="3000"/>
    </w:pPr>
    <w:rPr>
      <w:rFonts w:ascii="Gill Sans MT" w:hAnsi="Gill Sans MT"/>
      <w:sz w:val="40"/>
      <w:szCs w:val="40"/>
    </w:rPr>
  </w:style>
  <w:style w:type="paragraph" w:customStyle="1" w:styleId="StyleFrontHeadLeft1079cmBefore72pt">
    <w:name w:val="Style FrontHead + Left:  10.79 cm Before:  72 pt"/>
    <w:basedOn w:val="FrontHead"/>
    <w:rsid w:val="00EC60D4"/>
    <w:pPr>
      <w:spacing w:before="1440"/>
      <w:ind w:left="6010"/>
    </w:pPr>
    <w:rPr>
      <w:szCs w:val="20"/>
    </w:rPr>
  </w:style>
  <w:style w:type="paragraph" w:customStyle="1" w:styleId="StyleListBullet2Italic">
    <w:name w:val="Style List Bullet 2 + Italic"/>
    <w:basedOn w:val="Punktlista2"/>
    <w:link w:val="StyleListBullet2ItalicChar"/>
    <w:rsid w:val="00865D69"/>
    <w:rPr>
      <w:i w:val="0"/>
      <w:iCs w:val="0"/>
    </w:rPr>
  </w:style>
  <w:style w:type="character" w:customStyle="1" w:styleId="StyleListBullet2ItalicChar">
    <w:name w:val="Style List Bullet 2 + Italic Char"/>
    <w:basedOn w:val="Punktlista2Char"/>
    <w:link w:val="StyleListBullet2Italic"/>
    <w:rsid w:val="00865D69"/>
    <w:rPr>
      <w:rFonts w:ascii="Verdana" w:hAnsi="Verdana"/>
      <w:i/>
      <w:iCs/>
      <w:szCs w:val="22"/>
      <w:lang w:val="en-US" w:eastAsia="en-US" w:bidi="en-US"/>
    </w:rPr>
  </w:style>
  <w:style w:type="paragraph" w:customStyle="1" w:styleId="DocSubject">
    <w:name w:val="DocSubject"/>
    <w:basedOn w:val="Normal"/>
    <w:rsid w:val="0034242D"/>
    <w:pPr>
      <w:spacing w:after="120"/>
    </w:pPr>
    <w:rPr>
      <w:b/>
      <w:color w:val="1F497D"/>
      <w:sz w:val="56"/>
      <w:szCs w:val="56"/>
    </w:rPr>
  </w:style>
  <w:style w:type="paragraph" w:customStyle="1" w:styleId="TableTitle">
    <w:name w:val="TableTitle"/>
    <w:basedOn w:val="Normal"/>
    <w:rsid w:val="001967EA"/>
    <w:pPr>
      <w:spacing w:before="240"/>
    </w:pPr>
    <w:rPr>
      <w:b/>
      <w:bCs/>
      <w:color w:val="FFFFFF"/>
    </w:rPr>
  </w:style>
  <w:style w:type="paragraph" w:customStyle="1" w:styleId="StyleListBulletListBulletCharItalicNotItalic">
    <w:name w:val="Style List BulletList Bullet Char + Italic + Not Italic"/>
    <w:basedOn w:val="Punktlista"/>
    <w:link w:val="StyleListBulletListBulletCharItalicNotItalicChar"/>
    <w:rsid w:val="0030546B"/>
    <w:rPr>
      <w:iCs w:val="0"/>
    </w:rPr>
  </w:style>
  <w:style w:type="character" w:customStyle="1" w:styleId="StyleListBulletListBulletCharItalicNotItalicChar">
    <w:name w:val="Style List BulletList Bullet Char + Italic + Not Italic Char"/>
    <w:basedOn w:val="PunktlistaChar"/>
    <w:link w:val="StyleListBulletListBulletCharItalicNotItalic"/>
    <w:rsid w:val="0030546B"/>
    <w:rPr>
      <w:rFonts w:ascii="Verdana" w:hAnsi="Verdana"/>
      <w:i/>
      <w:iCs/>
      <w:szCs w:val="22"/>
      <w:lang w:val="en-US" w:eastAsia="en-US" w:bidi="en-US"/>
    </w:rPr>
  </w:style>
  <w:style w:type="paragraph" w:customStyle="1" w:styleId="Contents">
    <w:name w:val="Contents"/>
    <w:basedOn w:val="Normal"/>
    <w:next w:val="Normal"/>
    <w:rsid w:val="00A67452"/>
    <w:pPr>
      <w:keepNext/>
      <w:keepLines/>
      <w:shd w:val="clear" w:color="auto" w:fill="E1001A"/>
      <w:spacing w:before="0" w:after="0" w:line="240" w:lineRule="auto"/>
      <w:contextualSpacing/>
    </w:pPr>
    <w:rPr>
      <w:b/>
      <w:smallCaps/>
      <w:noProof/>
      <w:color w:val="FFFFFF"/>
      <w:sz w:val="28"/>
      <w:szCs w:val="36"/>
    </w:rPr>
  </w:style>
  <w:style w:type="paragraph" w:customStyle="1" w:styleId="StyleListNumber2">
    <w:name w:val="Style List Number 2"/>
    <w:basedOn w:val="Numreradlista2"/>
    <w:link w:val="StyleListNumber2Char"/>
    <w:rsid w:val="006D6822"/>
    <w:rPr>
      <w:i/>
      <w:iCs/>
    </w:rPr>
  </w:style>
  <w:style w:type="character" w:customStyle="1" w:styleId="NumreradlistaChar">
    <w:name w:val="Numrerad lista Char"/>
    <w:basedOn w:val="BodyTextChar"/>
    <w:link w:val="Numreradlista"/>
    <w:rsid w:val="00D74C5A"/>
    <w:rPr>
      <w:rFonts w:ascii="Verdana" w:hAnsi="Verdana"/>
      <w:spacing w:val="-5"/>
      <w:szCs w:val="22"/>
      <w:lang w:val="en-US" w:eastAsia="en-US" w:bidi="en-US"/>
    </w:rPr>
  </w:style>
  <w:style w:type="character" w:customStyle="1" w:styleId="Numreradlista2Char">
    <w:name w:val="Numrerad lista 2 Char"/>
    <w:basedOn w:val="NumreradlistaChar"/>
    <w:link w:val="Numreradlista2"/>
    <w:rsid w:val="006D6822"/>
    <w:rPr>
      <w:rFonts w:ascii="Verdana" w:hAnsi="Verdana"/>
      <w:spacing w:val="-5"/>
      <w:szCs w:val="22"/>
      <w:lang w:val="en-US" w:eastAsia="en-US" w:bidi="en-US"/>
    </w:rPr>
  </w:style>
  <w:style w:type="character" w:customStyle="1" w:styleId="StyleListNumber2Char">
    <w:name w:val="Style List Number 2 Char"/>
    <w:basedOn w:val="Numreradlista2Char"/>
    <w:link w:val="StyleListNumber2"/>
    <w:rsid w:val="006D6822"/>
    <w:rPr>
      <w:rFonts w:ascii="Verdana" w:hAnsi="Verdana"/>
      <w:i/>
      <w:iCs/>
      <w:spacing w:val="-5"/>
      <w:szCs w:val="22"/>
      <w:lang w:val="en-US" w:eastAsia="en-US" w:bidi="en-US"/>
    </w:rPr>
  </w:style>
  <w:style w:type="paragraph" w:customStyle="1" w:styleId="StyleListContinue">
    <w:name w:val="Style List Continue"/>
    <w:basedOn w:val="Listafortstt"/>
    <w:link w:val="StyleListContinueChar"/>
    <w:rsid w:val="006D6822"/>
    <w:rPr>
      <w:i w:val="0"/>
      <w:iCs w:val="0"/>
    </w:rPr>
  </w:style>
  <w:style w:type="character" w:customStyle="1" w:styleId="ListafortsttChar">
    <w:name w:val="Lista fortsätt Char"/>
    <w:basedOn w:val="PunktlistaChar"/>
    <w:link w:val="Listafortstt"/>
    <w:rsid w:val="006D6822"/>
    <w:rPr>
      <w:rFonts w:ascii="Verdana" w:hAnsi="Verdana"/>
      <w:i/>
      <w:iCs/>
      <w:szCs w:val="22"/>
      <w:lang w:val="en-US" w:eastAsia="en-US" w:bidi="en-US"/>
    </w:rPr>
  </w:style>
  <w:style w:type="character" w:customStyle="1" w:styleId="StyleListContinueChar">
    <w:name w:val="Style List Continue Char"/>
    <w:basedOn w:val="ListafortsttChar"/>
    <w:link w:val="StyleListContinue"/>
    <w:rsid w:val="006D6822"/>
    <w:rPr>
      <w:rFonts w:ascii="Verdana" w:hAnsi="Verdana"/>
      <w:i/>
      <w:iCs/>
      <w:szCs w:val="22"/>
      <w:lang w:val="en-US" w:eastAsia="en-US" w:bidi="en-US"/>
    </w:rPr>
  </w:style>
  <w:style w:type="paragraph" w:customStyle="1" w:styleId="Styleindent">
    <w:name w:val="Style indent"/>
    <w:basedOn w:val="indent"/>
    <w:rsid w:val="006D6822"/>
    <w:pPr>
      <w:ind w:left="2880" w:hanging="1800"/>
    </w:pPr>
  </w:style>
  <w:style w:type="paragraph" w:customStyle="1" w:styleId="HeaderLeft">
    <w:name w:val="Header Left"/>
    <w:basedOn w:val="Sidhuvud"/>
    <w:rsid w:val="00D76619"/>
    <w:pPr>
      <w:pBdr>
        <w:bottom w:val="single" w:sz="4" w:space="0" w:color="E1001A"/>
      </w:pBdr>
      <w:jc w:val="left"/>
    </w:pPr>
    <w:rPr>
      <w:color w:val="000000" w:themeColor="text1"/>
    </w:rPr>
  </w:style>
  <w:style w:type="paragraph" w:customStyle="1" w:styleId="HeaderRight">
    <w:name w:val="Header Right"/>
    <w:basedOn w:val="Sidhuvud"/>
    <w:rsid w:val="00D76619"/>
    <w:pPr>
      <w:pBdr>
        <w:bottom w:val="single" w:sz="4" w:space="1" w:color="E1001A"/>
      </w:pBdr>
    </w:pPr>
    <w:rPr>
      <w:color w:val="000000" w:themeColor="text1"/>
    </w:rPr>
  </w:style>
  <w:style w:type="paragraph" w:customStyle="1" w:styleId="Code">
    <w:name w:val="Code"/>
    <w:basedOn w:val="Normal"/>
    <w:rsid w:val="00051401"/>
    <w:pPr>
      <w:shd w:val="clear" w:color="auto" w:fill="FFFFE7"/>
      <w:spacing w:before="210" w:after="120"/>
      <w:ind w:left="720"/>
      <w:contextualSpacing/>
    </w:pPr>
    <w:rPr>
      <w:rFonts w:ascii="Courier New" w:hAnsi="Courier New"/>
      <w:noProof/>
    </w:rPr>
  </w:style>
  <w:style w:type="paragraph" w:customStyle="1" w:styleId="QA-Answer">
    <w:name w:val="Q&amp;A-Answer"/>
    <w:basedOn w:val="Normal"/>
    <w:link w:val="QA-AnswerChar"/>
    <w:rsid w:val="00755ED7"/>
    <w:pPr>
      <w:numPr>
        <w:numId w:val="16"/>
      </w:numPr>
      <w:spacing w:before="0" w:after="120"/>
    </w:pPr>
  </w:style>
  <w:style w:type="paragraph" w:customStyle="1" w:styleId="QA">
    <w:name w:val="Q&amp;A"/>
    <w:basedOn w:val="Normal"/>
    <w:next w:val="QA-Answer"/>
    <w:rsid w:val="00755ED7"/>
    <w:pPr>
      <w:numPr>
        <w:numId w:val="15"/>
      </w:numPr>
      <w:spacing w:before="210" w:after="60"/>
    </w:pPr>
  </w:style>
  <w:style w:type="character" w:customStyle="1" w:styleId="Rubrik1Char">
    <w:name w:val="Rubrik 1 Char"/>
    <w:basedOn w:val="Standardstycketeckensnitt"/>
    <w:link w:val="Rubrik1"/>
    <w:uiPriority w:val="9"/>
    <w:rsid w:val="000F43ED"/>
    <w:rPr>
      <w:rFonts w:ascii="Verdana" w:hAnsi="Verdana" w:cs="Tahoma"/>
      <w:b/>
      <w:bCs/>
      <w:smallCaps/>
      <w:color w:val="E1001A"/>
      <w:spacing w:val="15"/>
      <w:sz w:val="28"/>
      <w:szCs w:val="22"/>
      <w:shd w:val="clear" w:color="auto" w:fill="FFFFFF" w:themeFill="background1"/>
      <w:lang w:eastAsia="en-US" w:bidi="en-US"/>
    </w:rPr>
  </w:style>
  <w:style w:type="character" w:customStyle="1" w:styleId="Rubrik2Char">
    <w:name w:val="Rubrik 2 Char"/>
    <w:basedOn w:val="Standardstycketeckensnitt"/>
    <w:link w:val="Rubrik2"/>
    <w:rsid w:val="00045ECD"/>
    <w:rPr>
      <w:rFonts w:ascii="Verdana" w:hAnsi="Verdana" w:cs="Tahoma"/>
      <w:b/>
      <w:bCs/>
      <w:smallCaps/>
      <w:color w:val="E1001A"/>
      <w:spacing w:val="15"/>
      <w:sz w:val="24"/>
      <w:szCs w:val="22"/>
      <w:lang w:eastAsia="en-US" w:bidi="en-US"/>
    </w:rPr>
  </w:style>
  <w:style w:type="character" w:customStyle="1" w:styleId="Rubrik3Char">
    <w:name w:val="Rubrik 3 Char"/>
    <w:basedOn w:val="Standardstycketeckensnitt"/>
    <w:link w:val="Rubrik3"/>
    <w:rsid w:val="00626435"/>
    <w:rPr>
      <w:rFonts w:ascii="Futura Std Book" w:hAnsi="Futura Std Book" w:cs="Tahoma"/>
      <w:b/>
      <w:bCs/>
      <w:color w:val="000000" w:themeColor="text1"/>
      <w:spacing w:val="15"/>
      <w:szCs w:val="22"/>
      <w:shd w:val="clear" w:color="auto" w:fill="F1F5F9"/>
    </w:rPr>
  </w:style>
  <w:style w:type="character" w:customStyle="1" w:styleId="Rubrik4Char">
    <w:name w:val="Rubrik 4 Char"/>
    <w:basedOn w:val="Standardstycketeckensnitt"/>
    <w:link w:val="Rubrik4"/>
    <w:uiPriority w:val="9"/>
    <w:rsid w:val="00597787"/>
    <w:rPr>
      <w:rFonts w:ascii="Verdana" w:hAnsi="Verdana" w:cs="Tahoma"/>
      <w:b/>
      <w:bCs/>
      <w:smallCaps/>
      <w:color w:val="E1001A"/>
      <w:spacing w:val="15"/>
      <w:szCs w:val="22"/>
      <w:lang w:eastAsia="en-US" w:bidi="en-US"/>
    </w:rPr>
  </w:style>
  <w:style w:type="character" w:customStyle="1" w:styleId="Rubrik5Char">
    <w:name w:val="Rubrik 5 Char"/>
    <w:basedOn w:val="Standardstycketeckensnitt"/>
    <w:link w:val="Rubrik5"/>
    <w:uiPriority w:val="9"/>
    <w:rsid w:val="000C619A"/>
    <w:rPr>
      <w:rFonts w:ascii="Verdana" w:hAnsi="Verdana"/>
      <w:b/>
      <w:smallCaps/>
      <w:color w:val="365F91"/>
      <w:spacing w:val="10"/>
      <w:sz w:val="22"/>
      <w:szCs w:val="22"/>
      <w:shd w:val="clear" w:color="auto" w:fill="DBE5F1" w:themeFill="accent1" w:themeFillTint="33"/>
      <w:lang w:eastAsia="en-US" w:bidi="en-US"/>
    </w:rPr>
  </w:style>
  <w:style w:type="character" w:customStyle="1" w:styleId="Rubrik6Char">
    <w:name w:val="Rubrik 6 Char"/>
    <w:basedOn w:val="Standardstycketeckensnitt"/>
    <w:link w:val="Rubrik6"/>
    <w:uiPriority w:val="9"/>
    <w:rsid w:val="00852416"/>
    <w:rPr>
      <w:rFonts w:ascii="Verdana" w:hAnsi="Verdana"/>
      <w:caps/>
      <w:color w:val="365F91"/>
      <w:spacing w:val="10"/>
      <w:sz w:val="22"/>
      <w:szCs w:val="22"/>
      <w:lang w:eastAsia="en-US" w:bidi="en-US"/>
    </w:rPr>
  </w:style>
  <w:style w:type="character" w:customStyle="1" w:styleId="Rubrik7Char">
    <w:name w:val="Rubrik 7 Char"/>
    <w:basedOn w:val="Standardstycketeckensnitt"/>
    <w:link w:val="Rubrik7"/>
    <w:uiPriority w:val="9"/>
    <w:rsid w:val="00852416"/>
    <w:rPr>
      <w:rFonts w:ascii="Verdana" w:hAnsi="Verdana"/>
      <w:caps/>
      <w:color w:val="365F91"/>
      <w:spacing w:val="10"/>
      <w:sz w:val="22"/>
      <w:szCs w:val="22"/>
      <w:lang w:eastAsia="en-US" w:bidi="en-US"/>
    </w:rPr>
  </w:style>
  <w:style w:type="character" w:customStyle="1" w:styleId="Rubrik8Char">
    <w:name w:val="Rubrik 8 Char"/>
    <w:basedOn w:val="Standardstycketeckensnitt"/>
    <w:link w:val="Rubrik8"/>
    <w:uiPriority w:val="9"/>
    <w:rsid w:val="00852416"/>
    <w:rPr>
      <w:rFonts w:ascii="Verdana" w:hAnsi="Verdana"/>
      <w:caps/>
      <w:spacing w:val="10"/>
      <w:sz w:val="18"/>
      <w:szCs w:val="18"/>
      <w:lang w:eastAsia="en-US" w:bidi="en-US"/>
    </w:rPr>
  </w:style>
  <w:style w:type="character" w:customStyle="1" w:styleId="Rubrik9Char">
    <w:name w:val="Rubrik 9 Char"/>
    <w:basedOn w:val="Standardstycketeckensnitt"/>
    <w:link w:val="Rubrik9"/>
    <w:uiPriority w:val="9"/>
    <w:rsid w:val="00852416"/>
    <w:rPr>
      <w:rFonts w:ascii="Verdana" w:hAnsi="Verdana"/>
      <w:i/>
      <w:caps/>
      <w:spacing w:val="10"/>
      <w:sz w:val="18"/>
      <w:szCs w:val="18"/>
      <w:lang w:eastAsia="en-US" w:bidi="en-US"/>
    </w:rPr>
  </w:style>
  <w:style w:type="character" w:customStyle="1" w:styleId="RubrikChar">
    <w:name w:val="Rubrik Char"/>
    <w:basedOn w:val="Standardstycketeckensnitt"/>
    <w:link w:val="Rubrik"/>
    <w:uiPriority w:val="10"/>
    <w:rsid w:val="00852416"/>
    <w:rPr>
      <w:caps/>
      <w:color w:val="4F81BD"/>
      <w:spacing w:val="10"/>
      <w:kern w:val="28"/>
      <w:sz w:val="52"/>
      <w:szCs w:val="52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52416"/>
    <w:rPr>
      <w:caps/>
      <w:color w:val="595959"/>
      <w:spacing w:val="10"/>
      <w:sz w:val="24"/>
      <w:szCs w:val="24"/>
    </w:rPr>
  </w:style>
  <w:style w:type="character" w:styleId="Betoning">
    <w:name w:val="Emphasis"/>
    <w:uiPriority w:val="20"/>
    <w:qFormat/>
    <w:rsid w:val="00852416"/>
    <w:rPr>
      <w:caps/>
      <w:color w:val="243F60"/>
      <w:spacing w:val="5"/>
    </w:rPr>
  </w:style>
  <w:style w:type="paragraph" w:styleId="Ingetavstnd">
    <w:name w:val="No Spacing"/>
    <w:basedOn w:val="Normal"/>
    <w:link w:val="IngetavstndChar"/>
    <w:uiPriority w:val="1"/>
    <w:qFormat/>
    <w:rsid w:val="00852416"/>
    <w:pPr>
      <w:spacing w:before="0"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852416"/>
    <w:rPr>
      <w:sz w:val="20"/>
      <w:szCs w:val="20"/>
    </w:rPr>
  </w:style>
  <w:style w:type="paragraph" w:styleId="Liststycke">
    <w:name w:val="List Paragraph"/>
    <w:basedOn w:val="Normal"/>
    <w:uiPriority w:val="34"/>
    <w:qFormat/>
    <w:rsid w:val="00852416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852416"/>
    <w:rPr>
      <w:i/>
      <w:iCs/>
    </w:rPr>
  </w:style>
  <w:style w:type="character" w:customStyle="1" w:styleId="CitatChar">
    <w:name w:val="Citat Char"/>
    <w:basedOn w:val="Standardstycketeckensnitt"/>
    <w:link w:val="Citat"/>
    <w:uiPriority w:val="29"/>
    <w:rsid w:val="00852416"/>
    <w:rPr>
      <w:i/>
      <w:iCs/>
      <w:sz w:val="20"/>
      <w:szCs w:val="20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241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2416"/>
    <w:rPr>
      <w:i/>
      <w:iCs/>
      <w:color w:val="4F81BD"/>
      <w:sz w:val="20"/>
      <w:szCs w:val="20"/>
    </w:rPr>
  </w:style>
  <w:style w:type="character" w:styleId="Diskretbetoning">
    <w:name w:val="Subtle Emphasis"/>
    <w:uiPriority w:val="19"/>
    <w:qFormat/>
    <w:rsid w:val="00852416"/>
    <w:rPr>
      <w:i/>
      <w:iCs/>
      <w:color w:val="243F60"/>
    </w:rPr>
  </w:style>
  <w:style w:type="character" w:styleId="Starkbetoning">
    <w:name w:val="Intense Emphasis"/>
    <w:uiPriority w:val="21"/>
    <w:qFormat/>
    <w:rsid w:val="00852416"/>
    <w:rPr>
      <w:b/>
      <w:bCs/>
      <w:caps/>
      <w:color w:val="243F60"/>
      <w:spacing w:val="10"/>
    </w:rPr>
  </w:style>
  <w:style w:type="character" w:styleId="Diskretreferens">
    <w:name w:val="Subtle Reference"/>
    <w:uiPriority w:val="31"/>
    <w:qFormat/>
    <w:rsid w:val="00852416"/>
    <w:rPr>
      <w:b/>
      <w:bCs/>
      <w:color w:val="4F81BD"/>
    </w:rPr>
  </w:style>
  <w:style w:type="character" w:styleId="Starkreferens">
    <w:name w:val="Intense Reference"/>
    <w:uiPriority w:val="32"/>
    <w:qFormat/>
    <w:rsid w:val="00852416"/>
    <w:rPr>
      <w:b/>
      <w:bCs/>
      <w:i/>
      <w:iCs/>
      <w:caps/>
      <w:color w:val="4F81BD"/>
    </w:rPr>
  </w:style>
  <w:style w:type="character" w:styleId="Bokenstitel">
    <w:name w:val="Book Title"/>
    <w:uiPriority w:val="33"/>
    <w:qFormat/>
    <w:rsid w:val="00852416"/>
    <w:rPr>
      <w:b/>
      <w:bCs/>
      <w:i/>
      <w:iCs/>
      <w:spacing w:val="9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2416"/>
    <w:pPr>
      <w:outlineLvl w:val="9"/>
    </w:pPr>
  </w:style>
  <w:style w:type="numbering" w:customStyle="1" w:styleId="Style1">
    <w:name w:val="Style1"/>
    <w:uiPriority w:val="99"/>
    <w:rsid w:val="004562F0"/>
    <w:pPr>
      <w:numPr>
        <w:numId w:val="4"/>
      </w:numPr>
    </w:pPr>
  </w:style>
  <w:style w:type="table" w:styleId="Tabellrutnt">
    <w:name w:val="Table Grid"/>
    <w:basedOn w:val="Normaltabell"/>
    <w:rsid w:val="001437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egalNotices">
    <w:name w:val="Legal Notices"/>
    <w:basedOn w:val="Normal"/>
    <w:qFormat/>
    <w:rsid w:val="00566D89"/>
    <w:pPr>
      <w:spacing w:before="120" w:after="240" w:line="240" w:lineRule="auto"/>
    </w:pPr>
    <w:rPr>
      <w:noProof/>
      <w:sz w:val="16"/>
    </w:rPr>
  </w:style>
  <w:style w:type="paragraph" w:customStyle="1" w:styleId="TinyGap">
    <w:name w:val="Tiny Gap"/>
    <w:basedOn w:val="Normal"/>
    <w:qFormat/>
    <w:rsid w:val="009E48B5"/>
    <w:pPr>
      <w:widowControl w:val="0"/>
      <w:spacing w:before="0" w:after="0" w:line="240" w:lineRule="auto"/>
      <w:contextualSpacing/>
    </w:pPr>
    <w:rPr>
      <w:sz w:val="12"/>
    </w:rPr>
  </w:style>
  <w:style w:type="character" w:styleId="Platshllartext">
    <w:name w:val="Placeholder Text"/>
    <w:basedOn w:val="Standardstycketeckensnitt"/>
    <w:uiPriority w:val="99"/>
    <w:semiHidden/>
    <w:rsid w:val="00474F52"/>
    <w:rPr>
      <w:color w:val="808080"/>
    </w:rPr>
  </w:style>
  <w:style w:type="paragraph" w:customStyle="1" w:styleId="Figure">
    <w:name w:val="Figure"/>
    <w:basedOn w:val="Normal"/>
    <w:qFormat/>
    <w:rsid w:val="0045615F"/>
    <w:pPr>
      <w:keepNext/>
      <w:keepLines/>
      <w:spacing w:before="240" w:after="240" w:line="240" w:lineRule="auto"/>
      <w:jc w:val="center"/>
    </w:pPr>
    <w:rPr>
      <w:b/>
      <w:noProof/>
      <w:lang w:eastAsia="en-GB" w:bidi="ar-SA"/>
    </w:rPr>
  </w:style>
  <w:style w:type="paragraph" w:customStyle="1" w:styleId="Tableheading">
    <w:name w:val="Table heading"/>
    <w:rsid w:val="000E4BDA"/>
    <w:pPr>
      <w:keepNext/>
      <w:widowControl w:val="0"/>
      <w:shd w:val="clear" w:color="auto" w:fill="E1001A"/>
      <w:spacing w:before="80" w:after="80"/>
    </w:pPr>
    <w:rPr>
      <w:rFonts w:ascii="Futura Std Book" w:hAnsi="Futura Std Book"/>
      <w:b/>
      <w:bCs/>
      <w:color w:val="FFFFFF"/>
      <w:sz w:val="16"/>
      <w:lang w:eastAsia="en-US"/>
    </w:rPr>
  </w:style>
  <w:style w:type="table" w:customStyle="1" w:styleId="AxiellTable1">
    <w:name w:val="Axiell Table 1"/>
    <w:basedOn w:val="Normaltabell"/>
    <w:uiPriority w:val="99"/>
    <w:qFormat/>
    <w:rsid w:val="00A33772"/>
    <w:pPr>
      <w:contextualSpacing/>
    </w:pPr>
    <w:rPr>
      <w:rFonts w:ascii="Futura Std Book" w:hAnsi="Futura Std Book"/>
    </w:rPr>
    <w:tblPr>
      <w:tblBorders>
        <w:top w:val="single" w:sz="8" w:space="0" w:color="1F497D" w:themeColor="text2"/>
        <w:left w:val="single" w:sz="8" w:space="0" w:color="1F497D" w:themeColor="text2"/>
        <w:bottom w:val="single" w:sz="8" w:space="0" w:color="1F497D" w:themeColor="text2"/>
        <w:right w:val="single" w:sz="8" w:space="0" w:color="1F497D" w:themeColor="text2"/>
        <w:insideH w:val="single" w:sz="8" w:space="0" w:color="1F497D" w:themeColor="text2"/>
        <w:insideV w:val="single" w:sz="8" w:space="0" w:color="1F497D" w:themeColor="text2"/>
      </w:tblBorders>
      <w:tblCellMar>
        <w:top w:w="60" w:type="dxa"/>
        <w:left w:w="60" w:type="dxa"/>
        <w:bottom w:w="60" w:type="dxa"/>
        <w:right w:w="60" w:type="dxa"/>
      </w:tblCellMar>
    </w:tblPr>
    <w:tcPr>
      <w:shd w:val="clear" w:color="auto" w:fill="FFFFFF" w:themeFill="background1"/>
    </w:tcPr>
    <w:tblStylePr w:type="firstRow">
      <w:rPr>
        <w:rFonts w:ascii="Futura Std Book" w:hAnsi="Futura Std Book"/>
        <w:b/>
        <w:color w:val="FFFFFF" w:themeColor="background1"/>
        <w:sz w:val="20"/>
        <w:u w:color="FFFFFF" w:themeColor="background1"/>
      </w:rPr>
      <w:tblPr/>
      <w:trPr>
        <w:cantSplit/>
        <w:tblHeader/>
      </w:trPr>
      <w:tcPr>
        <w:shd w:val="clear" w:color="auto" w:fill="E1001A"/>
      </w:tcPr>
    </w:tblStylePr>
  </w:style>
  <w:style w:type="paragraph" w:customStyle="1" w:styleId="LegalNoticesHeading">
    <w:name w:val="Legal Notices Heading"/>
    <w:qFormat/>
    <w:rsid w:val="00566D89"/>
    <w:pPr>
      <w:spacing w:before="120"/>
    </w:pPr>
    <w:rPr>
      <w:rFonts w:ascii="Verdana" w:hAnsi="Verdana" w:cs="Tahoma"/>
      <w:b/>
      <w:bCs/>
      <w:noProof/>
      <w:color w:val="000000" w:themeColor="text1"/>
      <w:spacing w:val="15"/>
      <w:sz w:val="24"/>
      <w:szCs w:val="22"/>
      <w:lang w:eastAsia="en-US" w:bidi="en-US"/>
    </w:rPr>
  </w:style>
  <w:style w:type="paragraph" w:customStyle="1" w:styleId="Instruction-Numbered">
    <w:name w:val="Instruction - Numbered"/>
    <w:basedOn w:val="Liststycke"/>
    <w:qFormat/>
    <w:rsid w:val="005877C0"/>
    <w:pPr>
      <w:numPr>
        <w:numId w:val="9"/>
      </w:numPr>
      <w:spacing w:before="180" w:after="180" w:line="240" w:lineRule="auto"/>
      <w:contextualSpacing w:val="0"/>
    </w:pPr>
    <w:rPr>
      <w:lang w:eastAsia="en-GB" w:bidi="ar-SA"/>
    </w:rPr>
  </w:style>
  <w:style w:type="paragraph" w:customStyle="1" w:styleId="Instruction-Lettered">
    <w:name w:val="Instruction - Lettered"/>
    <w:basedOn w:val="Instruction-Numbered"/>
    <w:qFormat/>
    <w:rsid w:val="00CB1118"/>
    <w:pPr>
      <w:numPr>
        <w:numId w:val="12"/>
      </w:numPr>
    </w:pPr>
  </w:style>
  <w:style w:type="paragraph" w:customStyle="1" w:styleId="Instruction-not-numbered">
    <w:name w:val="Instruction - not-numbered"/>
    <w:basedOn w:val="Instruction-Numbered"/>
    <w:qFormat/>
    <w:rsid w:val="00627469"/>
    <w:pPr>
      <w:numPr>
        <w:numId w:val="0"/>
      </w:numPr>
      <w:ind w:left="742"/>
    </w:pPr>
  </w:style>
  <w:style w:type="paragraph" w:customStyle="1" w:styleId="Instruction-Bulleted">
    <w:name w:val="Instruction - Bulleted"/>
    <w:basedOn w:val="Instruction-Numbered"/>
    <w:qFormat/>
    <w:rsid w:val="002A4615"/>
    <w:pPr>
      <w:keepLines/>
      <w:numPr>
        <w:numId w:val="11"/>
      </w:numPr>
    </w:pPr>
  </w:style>
  <w:style w:type="paragraph" w:customStyle="1" w:styleId="DocSubTitle">
    <w:name w:val="DocSubTitle"/>
    <w:basedOn w:val="DocTitle"/>
    <w:qFormat/>
    <w:rsid w:val="001065C4"/>
    <w:pPr>
      <w:spacing w:before="0"/>
    </w:pPr>
    <w:rPr>
      <w:color w:val="C6D4E5"/>
    </w:rPr>
  </w:style>
  <w:style w:type="paragraph" w:customStyle="1" w:styleId="BulletedList">
    <w:name w:val="Bulleted List"/>
    <w:basedOn w:val="Instruction-Bulleted"/>
    <w:qFormat/>
    <w:rsid w:val="00FF2D34"/>
    <w:pPr>
      <w:numPr>
        <w:numId w:val="0"/>
      </w:numPr>
      <w:contextualSpacing/>
    </w:pPr>
    <w:rPr>
      <w:noProof/>
    </w:rPr>
  </w:style>
  <w:style w:type="character" w:customStyle="1" w:styleId="QA-AnswerChar">
    <w:name w:val="Q&amp;A-Answer Char"/>
    <w:basedOn w:val="Standardstycketeckensnitt"/>
    <w:link w:val="QA-Answer"/>
    <w:rsid w:val="00755ED7"/>
    <w:rPr>
      <w:rFonts w:ascii="Futura Std Book" w:hAnsi="Futura Std Book"/>
      <w:lang w:eastAsia="en-US" w:bidi="en-US"/>
    </w:rPr>
  </w:style>
  <w:style w:type="paragraph" w:customStyle="1" w:styleId="AxiellTable2">
    <w:name w:val="Axiell Table 2"/>
    <w:basedOn w:val="Normal"/>
    <w:qFormat/>
    <w:rsid w:val="00C472EF"/>
    <w:pPr>
      <w:keepNext/>
      <w:keepLines/>
      <w:spacing w:before="120" w:after="120" w:line="240" w:lineRule="auto"/>
      <w:contextualSpacing/>
    </w:pPr>
    <w:rPr>
      <w:b/>
      <w:lang w:eastAsia="en-GB" w:bidi="ar-SA"/>
    </w:rPr>
  </w:style>
  <w:style w:type="paragraph" w:customStyle="1" w:styleId="SummaryList">
    <w:name w:val="Summary List"/>
    <w:qFormat/>
    <w:rsid w:val="00101A04"/>
    <w:pPr>
      <w:numPr>
        <w:numId w:val="8"/>
      </w:numPr>
      <w:shd w:val="clear" w:color="auto" w:fill="DBE5F1" w:themeFill="accent1" w:themeFillTint="33"/>
      <w:spacing w:before="60"/>
      <w:ind w:right="3690"/>
    </w:pPr>
    <w:rPr>
      <w:rFonts w:ascii="Futura Std Book" w:hAnsi="Futura Std Book"/>
    </w:rPr>
  </w:style>
  <w:style w:type="paragraph" w:customStyle="1" w:styleId="InfoPanel">
    <w:name w:val="InfoPanel"/>
    <w:basedOn w:val="Normal"/>
    <w:qFormat/>
    <w:rsid w:val="00C24664"/>
    <w:rPr>
      <w:bCs/>
      <w:i/>
    </w:rPr>
  </w:style>
  <w:style w:type="paragraph" w:customStyle="1" w:styleId="Tip">
    <w:name w:val="Tip"/>
    <w:basedOn w:val="Note"/>
    <w:qFormat/>
    <w:rsid w:val="00886890"/>
    <w:pPr>
      <w:numPr>
        <w:numId w:val="21"/>
      </w:numPr>
      <w:pBdr>
        <w:top w:val="single" w:sz="8" w:space="1" w:color="00B050"/>
        <w:bottom w:val="single" w:sz="8" w:space="1" w:color="00B050"/>
      </w:pBdr>
      <w:ind w:right="427"/>
    </w:pPr>
    <w:rPr>
      <w:lang w:bidi="en-US"/>
    </w:rPr>
  </w:style>
  <w:style w:type="paragraph" w:customStyle="1" w:styleId="Warning">
    <w:name w:val="Warning"/>
    <w:basedOn w:val="Note"/>
    <w:next w:val="Normal"/>
    <w:qFormat/>
    <w:rsid w:val="00566D89"/>
    <w:pPr>
      <w:numPr>
        <w:numId w:val="23"/>
      </w:numPr>
      <w:pBdr>
        <w:top w:val="single" w:sz="8" w:space="1" w:color="FF0000"/>
        <w:bottom w:val="single" w:sz="8" w:space="1" w:color="FF0000"/>
      </w:pBdr>
      <w:ind w:right="427"/>
    </w:pPr>
  </w:style>
  <w:style w:type="paragraph" w:customStyle="1" w:styleId="Instruction-BulletedIndented">
    <w:name w:val="Instruction - Bulleted Indented"/>
    <w:basedOn w:val="Instruction-Bulleted"/>
    <w:qFormat/>
    <w:rsid w:val="00372675"/>
    <w:pPr>
      <w:numPr>
        <w:numId w:val="22"/>
      </w:numPr>
    </w:pPr>
  </w:style>
  <w:style w:type="paragraph" w:customStyle="1" w:styleId="Instruction-LetteredIndented">
    <w:name w:val="Instruction - Lettered Indented"/>
    <w:basedOn w:val="Instruction-Lettered"/>
    <w:qFormat/>
    <w:rsid w:val="00A0572C"/>
    <w:pPr>
      <w:numPr>
        <w:numId w:val="18"/>
      </w:numPr>
    </w:pPr>
  </w:style>
  <w:style w:type="paragraph" w:customStyle="1" w:styleId="Appendix">
    <w:name w:val="Appendix"/>
    <w:basedOn w:val="Normal"/>
    <w:next w:val="Normal"/>
    <w:qFormat/>
    <w:rsid w:val="000C5ACC"/>
    <w:pPr>
      <w:keepNext/>
      <w:keepLines/>
      <w:pageBreakBefore/>
      <w:numPr>
        <w:numId w:val="20"/>
      </w:numPr>
      <w:shd w:val="clear" w:color="auto" w:fill="E1001A"/>
    </w:pPr>
    <w:rPr>
      <w:rFonts w:cs="Tahoma"/>
      <w:b/>
      <w:bCs/>
      <w:color w:val="FFFFFF"/>
      <w:spacing w:val="15"/>
      <w:sz w:val="28"/>
      <w:szCs w:val="22"/>
    </w:rPr>
  </w:style>
  <w:style w:type="paragraph" w:customStyle="1" w:styleId="DocTitleSmall">
    <w:name w:val="DocTitleSmall"/>
    <w:basedOn w:val="DocTitle"/>
    <w:qFormat/>
    <w:rsid w:val="00566D89"/>
    <w:pPr>
      <w:spacing w:before="360" w:after="360" w:line="240" w:lineRule="auto"/>
    </w:pPr>
    <w:rPr>
      <w:sz w:val="32"/>
    </w:rPr>
  </w:style>
  <w:style w:type="table" w:styleId="Tabellrutnt8">
    <w:name w:val="Table Grid 8"/>
    <w:aliases w:val="Axiell Table 3"/>
    <w:basedOn w:val="Normaltabell"/>
    <w:rsid w:val="00C472EF"/>
    <w:pPr>
      <w:keepLines/>
      <w:spacing w:before="240"/>
    </w:pPr>
    <w:rPr>
      <w:rFonts w:ascii="Verdana" w:hAnsi="Verdana"/>
      <w:color w:val="000000" w:themeColor="text1"/>
    </w:rPr>
    <w:tblPr>
      <w:tblBorders>
        <w:top w:val="single" w:sz="6" w:space="0" w:color="000000" w:themeColor="text1"/>
        <w:left w:val="single" w:sz="6" w:space="0" w:color="000000" w:themeColor="text1"/>
        <w:bottom w:val="single" w:sz="6" w:space="0" w:color="000000" w:themeColor="text1"/>
        <w:right w:val="single" w:sz="6" w:space="0" w:color="000000" w:themeColor="text1"/>
        <w:insideH w:val="single" w:sz="6" w:space="0" w:color="000000" w:themeColor="text1"/>
        <w:insideV w:val="single" w:sz="6" w:space="0" w:color="000000" w:themeColor="text1"/>
      </w:tblBorders>
    </w:tblPr>
    <w:trPr>
      <w:cantSplit/>
      <w:tblHeader/>
    </w:trPr>
    <w:tcPr>
      <w:shd w:val="clear" w:color="auto" w:fill="FFFFFF" w:themeFill="background1"/>
    </w:tcPr>
    <w:tblStylePr w:type="firstRow">
      <w:pPr>
        <w:jc w:val="left"/>
      </w:pPr>
      <w:rPr>
        <w:rFonts w:ascii="Tahoma" w:hAnsi="Tahoma"/>
        <w:b/>
        <w:bCs/>
        <w:color w:val="FFFFFF"/>
        <w:sz w:val="20"/>
      </w:rPr>
      <w:tblPr/>
      <w:tcPr>
        <w:tcBorders>
          <w:insideH w:val="nil"/>
          <w:insideV w:val="nil"/>
        </w:tcBorders>
        <w:shd w:val="clear" w:color="auto" w:fill="391B7B"/>
        <w:vAlign w:val="center"/>
      </w:tcPr>
    </w:tblStylePr>
    <w:tblStylePr w:type="lastRow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  <w:i w:val="0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xample">
    <w:name w:val="Example"/>
    <w:basedOn w:val="Normal"/>
    <w:qFormat/>
    <w:rsid w:val="00B802DE"/>
    <w:pPr>
      <w:shd w:val="clear" w:color="auto" w:fill="F3FFCD"/>
      <w:spacing w:line="240" w:lineRule="auto"/>
      <w:ind w:left="567" w:right="567"/>
    </w:pPr>
    <w:rPr>
      <w:rFonts w:cs="CHNDML+Verdana"/>
      <w:color w:val="000000"/>
    </w:rPr>
  </w:style>
  <w:style w:type="paragraph" w:customStyle="1" w:styleId="InstructonHeading">
    <w:name w:val="Instructon Heading"/>
    <w:basedOn w:val="Rubrik2"/>
    <w:next w:val="Instruction-Numbered"/>
    <w:qFormat/>
    <w:rsid w:val="00850D41"/>
    <w:pPr>
      <w:numPr>
        <w:ilvl w:val="0"/>
        <w:numId w:val="0"/>
      </w:numPr>
    </w:pPr>
    <w:rPr>
      <w:sz w:val="20"/>
    </w:rPr>
  </w:style>
  <w:style w:type="paragraph" w:customStyle="1" w:styleId="Typography1">
    <w:name w:val="Typography 1"/>
    <w:basedOn w:val="Normal"/>
    <w:next w:val="Normal"/>
    <w:link w:val="Typography1Tegn"/>
    <w:qFormat/>
    <w:rsid w:val="008745A4"/>
    <w:pPr>
      <w:pageBreakBefore/>
      <w:shd w:val="clear" w:color="auto" w:fill="E1001A"/>
      <w:spacing w:before="105" w:after="0" w:line="240" w:lineRule="auto"/>
    </w:pPr>
    <w:rPr>
      <w:rFonts w:eastAsiaTheme="minorHAnsi" w:cstheme="minorBidi"/>
      <w:b/>
      <w:color w:val="FFFFFF" w:themeColor="background1"/>
      <w:sz w:val="28"/>
      <w:szCs w:val="18"/>
      <w:lang w:val="en-US"/>
    </w:rPr>
  </w:style>
  <w:style w:type="character" w:customStyle="1" w:styleId="Typography1Tegn">
    <w:name w:val="Typography 1 Tegn"/>
    <w:basedOn w:val="Standardstycketeckensnitt"/>
    <w:link w:val="Typography1"/>
    <w:rsid w:val="008745A4"/>
    <w:rPr>
      <w:rFonts w:ascii="Verdana" w:eastAsiaTheme="minorHAnsi" w:hAnsi="Verdana" w:cstheme="minorBidi"/>
      <w:b/>
      <w:color w:val="FFFFFF" w:themeColor="background1"/>
      <w:sz w:val="28"/>
      <w:szCs w:val="18"/>
      <w:shd w:val="clear" w:color="auto" w:fill="E1001A"/>
      <w:lang w:val="en-US" w:eastAsia="en-US" w:bidi="en-US"/>
    </w:rPr>
  </w:style>
  <w:style w:type="numbering" w:customStyle="1" w:styleId="Typografi4">
    <w:name w:val="Typografi4"/>
    <w:uiPriority w:val="99"/>
    <w:rsid w:val="008745A4"/>
    <w:pPr>
      <w:numPr>
        <w:numId w:val="28"/>
      </w:numPr>
    </w:pPr>
  </w:style>
  <w:style w:type="character" w:styleId="Kommentarsreferens">
    <w:name w:val="annotation reference"/>
    <w:basedOn w:val="Standardstycketeckensnitt"/>
    <w:rsid w:val="00C7761D"/>
    <w:rPr>
      <w:sz w:val="16"/>
      <w:szCs w:val="16"/>
    </w:rPr>
  </w:style>
  <w:style w:type="character" w:customStyle="1" w:styleId="SidfotChar">
    <w:name w:val="Sidfot Char"/>
    <w:basedOn w:val="Standardstycketeckensnitt"/>
    <w:link w:val="Sidfot"/>
    <w:uiPriority w:val="99"/>
    <w:rsid w:val="00961CB3"/>
    <w:rPr>
      <w:rFonts w:ascii="Verdana" w:hAnsi="Verdana"/>
      <w:color w:val="391B7B"/>
      <w:sz w:val="16"/>
      <w:szCs w:val="16"/>
      <w:lang w:eastAsia="en-US" w:bidi="en-US"/>
    </w:rPr>
  </w:style>
  <w:style w:type="character" w:customStyle="1" w:styleId="hps">
    <w:name w:val="hps"/>
    <w:basedOn w:val="Standardstycketeckensnitt"/>
    <w:rsid w:val="00BF2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Templates\DS%20Customer%20Documentation%20Templates\Axiell_UserGuide_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94E22B31788842ACDD35414998D887" ma:contentTypeVersion="0" ma:contentTypeDescription="Create a new document." ma:contentTypeScope="" ma:versionID="2480c8ae1fab3fde51dc8296aac11a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50b2b52480b0d9b185f69aaf2c1672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C8FF5-8EB2-4868-9AE7-542B9F444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2989020-A223-4BD0-93A9-D37BF83A2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4078B6-2797-4851-AC66-D528C75863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80A249-0684-463E-8848-71071E2D4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Axiell_UserGuide_4.dotm</Template>
  <TotalTime>420</TotalTime>
  <Pages>3</Pages>
  <Words>586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Arena</vt:lpstr>
      <vt:lpstr>Arena 1.9.X</vt:lpstr>
    </vt:vector>
  </TitlesOfParts>
  <Company>Axiell Group AB</Company>
  <LinksUpToDate>false</LinksUpToDate>
  <CharactersWithSpaces>3685</CharactersWithSpaces>
  <SharedDoc>false</SharedDoc>
  <HLinks>
    <vt:vector size="18" baseType="variant">
      <vt:variant>
        <vt:i4>1310768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_Toc172603315</vt:lpwstr>
      </vt:variant>
      <vt:variant>
        <vt:i4>1310768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_Toc172603314</vt:lpwstr>
      </vt:variant>
      <vt:variant>
        <vt:i4>1310768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_Toc172603313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</dc:title>
  <dc:subject>Arena Official Document Template</dc:subject>
  <dc:creator>Eva-Lotta Carolusson</dc:creator>
  <cp:lastModifiedBy>Wojciech Syski</cp:lastModifiedBy>
  <cp:revision>22</cp:revision>
  <cp:lastPrinted>2015-07-08T12:52:00Z</cp:lastPrinted>
  <dcterms:created xsi:type="dcterms:W3CDTF">2015-07-07T09:32:00Z</dcterms:created>
  <dcterms:modified xsi:type="dcterms:W3CDTF">2015-07-14T08:52:00Z</dcterms:modified>
  <cp:category>User Guide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493-B</vt:lpwstr>
  </property>
  <property fmtid="{D5CDD505-2E9C-101B-9397-08002B2CF9AE}" pid="3" name="Editor">
    <vt:lpwstr>Stephen Citynskyj</vt:lpwstr>
  </property>
  <property fmtid="{D5CDD505-2E9C-101B-9397-08002B2CF9AE}" pid="4" name="Checked by">
    <vt:lpwstr>Stephen Citynskyj</vt:lpwstr>
  </property>
  <property fmtid="{D5CDD505-2E9C-101B-9397-08002B2CF9AE}" pid="5" name="Date completed">
    <vt:lpwstr>3 March 2011</vt:lpwstr>
  </property>
  <property fmtid="{D5CDD505-2E9C-101B-9397-08002B2CF9AE}" pid="6" name="Language">
    <vt:lpwstr>English</vt:lpwstr>
  </property>
  <property fmtid="{D5CDD505-2E9C-101B-9397-08002B2CF9AE}" pid="7" name="Country">
    <vt:lpwstr>United Kingdom</vt:lpwstr>
  </property>
  <property fmtid="{D5CDD505-2E9C-101B-9397-08002B2CF9AE}" pid="8" name="ContentTypeId">
    <vt:lpwstr>0x0101004494E22B31788842ACDD35414998D887</vt:lpwstr>
  </property>
  <property fmtid="{D5CDD505-2E9C-101B-9397-08002B2CF9AE}" pid="9" name="_dlc_DocIdItemGuid">
    <vt:lpwstr>d1e52432-5d3a-4bfd-a401-cb1552b783d5</vt:lpwstr>
  </property>
  <property fmtid="{D5CDD505-2E9C-101B-9397-08002B2CF9AE}" pid="10" name="IsMyDocuments">
    <vt:bool>true</vt:bool>
  </property>
</Properties>
</file>